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FA407" w14:textId="77777777" w:rsidR="00676E43" w:rsidRPr="00676E43" w:rsidRDefault="00676E43" w:rsidP="00887F0A">
      <w:pPr>
        <w:ind w:firstLine="0"/>
        <w:jc w:val="center"/>
        <w:rPr>
          <w:sz w:val="24"/>
        </w:rPr>
      </w:pPr>
      <w:r w:rsidRPr="00676E43">
        <w:t>МИНОБРНАУКИ РОССИИ</w:t>
      </w:r>
    </w:p>
    <w:p w14:paraId="67E4937B" w14:textId="77777777" w:rsidR="00676E43" w:rsidRPr="00676E43" w:rsidRDefault="00676E43" w:rsidP="001C1C49">
      <w:pPr>
        <w:jc w:val="center"/>
        <w:rPr>
          <w:rFonts w:eastAsia="Calibri" w:cs="Times New Roman"/>
          <w:kern w:val="0"/>
          <w:sz w:val="24"/>
          <w14:ligatures w14:val="none"/>
        </w:rPr>
      </w:pPr>
      <w:r w:rsidRPr="00676E43">
        <w:rPr>
          <w:rFonts w:eastAsia="Calibri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64384" behindDoc="1" locked="0" layoutInCell="1" allowOverlap="1" wp14:anchorId="2DDE89F7" wp14:editId="4D5F95A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6E43">
        <w:rPr>
          <w:rFonts w:eastAsia="Calibri" w:cs="Times New Roman"/>
          <w:kern w:val="0"/>
          <w:sz w:val="24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6FAC7F3" w14:textId="77777777" w:rsidR="00676E43" w:rsidRPr="00676E43" w:rsidRDefault="00676E43" w:rsidP="00887F0A">
      <w:pPr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  <w:r w:rsidRPr="00676E43">
        <w:rPr>
          <w:rFonts w:eastAsia="Calibri" w:cs="Times New Roman"/>
          <w:kern w:val="0"/>
          <w:sz w:val="24"/>
          <w14:ligatures w14:val="none"/>
        </w:rPr>
        <w:t>НИЖЕГОРОДСКИЙ ГОСУДАРСТВЕННЫЙ ТЕХНИЧЕСКИЙ</w:t>
      </w:r>
    </w:p>
    <w:p w14:paraId="1DD58F32" w14:textId="77777777" w:rsidR="00676E43" w:rsidRPr="00676E43" w:rsidRDefault="00676E43" w:rsidP="00887F0A">
      <w:pPr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  <w:r w:rsidRPr="00676E43">
        <w:rPr>
          <w:rFonts w:eastAsia="Calibri" w:cs="Times New Roman"/>
          <w:kern w:val="0"/>
          <w:sz w:val="24"/>
          <w14:ligatures w14:val="none"/>
        </w:rPr>
        <w:t>УНИВЕРСИТЕТ им. Р.Е.АЛЕКСЕЕВА</w:t>
      </w:r>
    </w:p>
    <w:p w14:paraId="24E32371" w14:textId="77777777" w:rsidR="00676E43" w:rsidRPr="00676E43" w:rsidRDefault="00676E43" w:rsidP="00676E43">
      <w:pPr>
        <w:spacing w:after="200" w:line="276" w:lineRule="auto"/>
        <w:ind w:left="567"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38D37B52" w14:textId="77777777" w:rsidR="00676E43" w:rsidRPr="00676E43" w:rsidRDefault="00676E43" w:rsidP="00676E43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242EC764" w14:textId="77777777" w:rsidR="00676E43" w:rsidRPr="00676E43" w:rsidRDefault="00676E43" w:rsidP="00676E43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>Кафедра информатики и систем управления</w:t>
      </w:r>
    </w:p>
    <w:p w14:paraId="31A40F8F" w14:textId="77777777" w:rsidR="00676E43" w:rsidRPr="00676E43" w:rsidRDefault="00676E43" w:rsidP="00676E43">
      <w:pPr>
        <w:spacing w:after="200"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C5C636E" w14:textId="0CFC6821" w:rsidR="001C1C49" w:rsidRDefault="00887F0A" w:rsidP="00676E43">
      <w:pPr>
        <w:ind w:firstLine="0"/>
        <w:jc w:val="center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«</w:t>
      </w:r>
      <w:r w:rsidR="001C1C49" w:rsidRPr="001C1C4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Реализация пошаговых блок-схем алгоритмов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»</w:t>
      </w:r>
      <w:r w:rsidR="001C1C49" w:rsidRPr="001C1C4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</w:t>
      </w:r>
    </w:p>
    <w:p w14:paraId="57A12254" w14:textId="171A708C" w:rsidR="00676E43" w:rsidRPr="00676E43" w:rsidRDefault="00676E43" w:rsidP="00676E43">
      <w:pPr>
        <w:ind w:firstLine="0"/>
        <w:jc w:val="center"/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(наименование темы проекта или работы)</w:t>
      </w:r>
    </w:p>
    <w:p w14:paraId="5BAED9F0" w14:textId="77777777" w:rsidR="00676E43" w:rsidRPr="00676E43" w:rsidRDefault="00676E43" w:rsidP="00676E43">
      <w:pPr>
        <w:spacing w:after="200" w:line="276" w:lineRule="auto"/>
        <w:ind w:firstLine="0"/>
        <w:jc w:val="left"/>
        <w:rPr>
          <w:rFonts w:eastAsia="Calibri" w:cs="Times New Roman"/>
          <w:color w:val="7F7F7F"/>
          <w:kern w:val="0"/>
          <w:szCs w:val="28"/>
          <w14:ligatures w14:val="none"/>
        </w:rPr>
      </w:pPr>
    </w:p>
    <w:p w14:paraId="5DEBBBD4" w14:textId="77777777" w:rsidR="00676E43" w:rsidRPr="001C1C49" w:rsidRDefault="00676E43" w:rsidP="001C1C49">
      <w:pPr>
        <w:spacing w:after="240"/>
        <w:ind w:firstLine="0"/>
        <w:jc w:val="center"/>
        <w:rPr>
          <w:sz w:val="36"/>
          <w:szCs w:val="36"/>
        </w:rPr>
      </w:pPr>
      <w:r w:rsidRPr="001C1C49">
        <w:rPr>
          <w:sz w:val="36"/>
          <w:szCs w:val="36"/>
        </w:rPr>
        <w:t>ОТЧЕТ</w:t>
      </w:r>
    </w:p>
    <w:p w14:paraId="3791A695" w14:textId="02B33072" w:rsidR="00676E43" w:rsidRPr="00676E43" w:rsidRDefault="00676E43" w:rsidP="001C1C49">
      <w:pPr>
        <w:spacing w:after="20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>по лабораторной работе №</w:t>
      </w:r>
      <w:r w:rsidR="001C1C49">
        <w:rPr>
          <w:rFonts w:eastAsia="Calibri" w:cs="Times New Roman"/>
          <w:kern w:val="0"/>
          <w:szCs w:val="28"/>
          <w14:ligatures w14:val="none"/>
        </w:rPr>
        <w:t>2</w:t>
      </w:r>
    </w:p>
    <w:p w14:paraId="69B0718D" w14:textId="77777777" w:rsidR="00676E43" w:rsidRPr="00676E43" w:rsidRDefault="00676E43" w:rsidP="00676E43">
      <w:pPr>
        <w:spacing w:after="200"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76E43">
        <w:rPr>
          <w:rFonts w:eastAsia="Calibri" w:cs="Times New Roman"/>
          <w:kern w:val="0"/>
          <w:szCs w:val="28"/>
          <w14:ligatures w14:val="none"/>
        </w:rPr>
        <w:t>по дисциплине</w:t>
      </w:r>
    </w:p>
    <w:p w14:paraId="31011CBE" w14:textId="77777777" w:rsidR="00676E43" w:rsidRPr="00676E43" w:rsidRDefault="00676E43" w:rsidP="00676E43">
      <w:pPr>
        <w:ind w:firstLine="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  <w:r w:rsidRPr="00676E43">
        <w:rPr>
          <w:rFonts w:eastAsia="Calibri" w:cs="Times New Roman"/>
          <w:kern w:val="0"/>
          <w:szCs w:val="28"/>
          <w:u w:val="single"/>
          <w14:ligatures w14:val="none"/>
        </w:rPr>
        <w:t xml:space="preserve">Информатика и компьютерные технологии </w:t>
      </w:r>
    </w:p>
    <w:p w14:paraId="12B87BCB" w14:textId="77777777" w:rsidR="00676E43" w:rsidRPr="00676E43" w:rsidRDefault="00676E43" w:rsidP="00676E43">
      <w:pPr>
        <w:ind w:firstLine="0"/>
        <w:jc w:val="center"/>
        <w:rPr>
          <w:rFonts w:eastAsia="Calibri" w:cs="Times New Roman"/>
          <w:color w:val="7F7F7F"/>
          <w:kern w:val="0"/>
          <w:sz w:val="20"/>
          <w:szCs w:val="20"/>
          <w14:ligatures w14:val="none"/>
        </w:rPr>
      </w:pPr>
      <w:r w:rsidRPr="00676E43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4A71DB42" w14:textId="77777777" w:rsidR="00676E43" w:rsidRPr="00676E43" w:rsidRDefault="00676E43" w:rsidP="00676E43">
      <w:pPr>
        <w:spacing w:after="200" w:line="276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0CF55BE1" w14:textId="77777777" w:rsidR="00676E43" w:rsidRPr="00676E43" w:rsidRDefault="00676E43" w:rsidP="00676E43">
      <w:pPr>
        <w:spacing w:after="200" w:line="276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3BD2859B" w14:textId="77777777" w:rsidR="00676E43" w:rsidRPr="00676E43" w:rsidRDefault="00676E43" w:rsidP="00676E43">
      <w:pPr>
        <w:spacing w:line="360" w:lineRule="auto"/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>РУКОВОДИТЕЛЬ:</w:t>
      </w:r>
    </w:p>
    <w:p w14:paraId="165C4DFF" w14:textId="77777777" w:rsidR="00676E43" w:rsidRPr="00676E43" w:rsidRDefault="00676E43" w:rsidP="00676E43">
      <w:pPr>
        <w:tabs>
          <w:tab w:val="left" w:pos="9355"/>
        </w:tabs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________________               </w:t>
      </w:r>
      <w:r w:rsidRPr="00676E43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Степаненко М.А.</w:t>
      </w:r>
    </w:p>
    <w:p w14:paraId="6E28FC70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    </w:t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>(подпись)</w:t>
      </w:r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</w:t>
      </w:r>
      <w:proofErr w:type="gramStart"/>
      <w:r w:rsidRPr="00676E43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 </w:t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фамилия, </w:t>
      </w:r>
      <w:proofErr w:type="spellStart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и.,о</w:t>
      </w:r>
      <w:proofErr w:type="spell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.)</w:t>
      </w:r>
    </w:p>
    <w:p w14:paraId="3569357F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 w:val="8"/>
          <w:szCs w:val="8"/>
          <w:lang w:eastAsia="ru-RU"/>
          <w14:ligatures w14:val="none"/>
        </w:rPr>
      </w:pPr>
    </w:p>
    <w:p w14:paraId="203616B1" w14:textId="77777777" w:rsidR="00676E43" w:rsidRPr="00676E43" w:rsidRDefault="00676E43" w:rsidP="00676E43">
      <w:pPr>
        <w:spacing w:before="240" w:line="360" w:lineRule="auto"/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>СТУДЕНТ:</w:t>
      </w:r>
    </w:p>
    <w:p w14:paraId="561137B3" w14:textId="77777777" w:rsidR="00676E43" w:rsidRPr="00676E43" w:rsidRDefault="00676E43" w:rsidP="00676E43">
      <w:pPr>
        <w:tabs>
          <w:tab w:val="left" w:pos="9355"/>
        </w:tabs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________________                    </w:t>
      </w:r>
      <w:r w:rsidRPr="00676E43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Родионов А.С.</w:t>
      </w:r>
    </w:p>
    <w:p w14:paraId="6D92BF17" w14:textId="77777777" w:rsidR="00676E43" w:rsidRPr="00676E43" w:rsidRDefault="00676E43" w:rsidP="00676E43">
      <w:pPr>
        <w:ind w:left="4678" w:firstLine="278"/>
        <w:jc w:val="left"/>
        <w:rPr>
          <w:rFonts w:eastAsia="Times New Roman" w:cs="Times New Roman"/>
          <w:color w:val="7F7F7F"/>
          <w:kern w:val="0"/>
          <w:sz w:val="36"/>
          <w:szCs w:val="36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(подпись)</w:t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proofErr w:type="gramStart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фамилия, </w:t>
      </w:r>
      <w:proofErr w:type="spellStart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и.,о</w:t>
      </w:r>
      <w:proofErr w:type="spellEnd"/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.) </w:t>
      </w:r>
      <w:r w:rsidRPr="00676E43">
        <w:rPr>
          <w:rFonts w:eastAsia="Times New Roman" w:cs="Times New Roman"/>
          <w:color w:val="7F7F7F"/>
          <w:kern w:val="0"/>
          <w:sz w:val="36"/>
          <w:szCs w:val="36"/>
          <w:lang w:eastAsia="ru-RU"/>
          <w14:ligatures w14:val="none"/>
        </w:rPr>
        <w:t xml:space="preserve"> </w:t>
      </w:r>
    </w:p>
    <w:p w14:paraId="31B9D93B" w14:textId="77777777" w:rsidR="00676E43" w:rsidRPr="00676E43" w:rsidRDefault="00676E43" w:rsidP="00676E43">
      <w:pPr>
        <w:ind w:left="4678" w:firstLine="278"/>
        <w:jc w:val="left"/>
        <w:rPr>
          <w:rFonts w:eastAsia="Times New Roman" w:cs="Times New Roman"/>
          <w:color w:val="7F7F7F"/>
          <w:kern w:val="0"/>
          <w:sz w:val="16"/>
          <w:szCs w:val="16"/>
          <w:lang w:eastAsia="ru-RU"/>
          <w14:ligatures w14:val="none"/>
        </w:rPr>
      </w:pPr>
    </w:p>
    <w:p w14:paraId="41CF7A49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 w:val="20"/>
          <w:szCs w:val="20"/>
          <w:u w:val="single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                 </w:t>
      </w:r>
      <w:r w:rsidRPr="00676E43">
        <w:rPr>
          <w:rFonts w:eastAsia="Times New Roman" w:cs="Times New Roman"/>
          <w:kern w:val="0"/>
          <w:sz w:val="22"/>
          <w:szCs w:val="20"/>
          <w:u w:val="single"/>
          <w:lang w:eastAsia="ru-RU"/>
          <w14:ligatures w14:val="none"/>
        </w:rPr>
        <w:t>25-ИВТ-4-2</w:t>
      </w:r>
    </w:p>
    <w:p w14:paraId="4F9311CB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</w:pP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676E43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(шифр группы)</w:t>
      </w:r>
    </w:p>
    <w:p w14:paraId="581E7954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24216A87" w14:textId="77777777" w:rsidR="00676E43" w:rsidRPr="00676E43" w:rsidRDefault="00676E43" w:rsidP="00676E43">
      <w:pPr>
        <w:spacing w:after="240"/>
        <w:ind w:left="4678"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Работа защищена «___» ____________ </w:t>
      </w:r>
    </w:p>
    <w:p w14:paraId="31007CCF" w14:textId="77777777" w:rsidR="00676E43" w:rsidRPr="00676E43" w:rsidRDefault="00676E43" w:rsidP="00676E43">
      <w:pPr>
        <w:ind w:left="4678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76E43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С оценкой </w:t>
      </w:r>
      <w:r w:rsidRPr="00676E43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>________________________</w:t>
      </w:r>
    </w:p>
    <w:p w14:paraId="7AC0DAC7" w14:textId="77777777" w:rsidR="000E07FA" w:rsidRDefault="000E07FA" w:rsidP="00E6295A">
      <w:pPr>
        <w:jc w:val="right"/>
        <w:rPr>
          <w:szCs w:val="28"/>
        </w:rPr>
      </w:pPr>
    </w:p>
    <w:p w14:paraId="5395EC5E" w14:textId="77777777" w:rsidR="000E07FA" w:rsidRDefault="000E07FA" w:rsidP="00E6295A">
      <w:pPr>
        <w:jc w:val="right"/>
        <w:rPr>
          <w:szCs w:val="28"/>
        </w:rPr>
      </w:pPr>
    </w:p>
    <w:p w14:paraId="3999B787" w14:textId="77777777" w:rsidR="000E07FA" w:rsidRDefault="000E07FA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bookmarkStart w:id="0" w:name="_Toc226702432" w:displacedByCustomXml="next"/>
    <w:sdt>
      <w:sdtPr>
        <w:rPr>
          <w:b w:val="0"/>
          <w:caps w:val="0"/>
          <w:szCs w:val="24"/>
        </w:rPr>
        <w:id w:val="-8784705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2286AA" w14:textId="77777777" w:rsidR="001D270A" w:rsidRDefault="00E02FF6" w:rsidP="00E02FF6">
          <w:pPr>
            <w:pStyle w:val="-1"/>
            <w:numPr>
              <w:ilvl w:val="0"/>
              <w:numId w:val="0"/>
            </w:numPr>
            <w:ind w:left="284"/>
          </w:pPr>
          <w:r>
            <w:t>Содержание</w:t>
          </w:r>
          <w:bookmarkEnd w:id="0"/>
        </w:p>
        <w:p w14:paraId="0489A813" w14:textId="2B50A5B7" w:rsidR="001C1C49" w:rsidRDefault="001D27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02432" w:history="1">
            <w:r w:rsidR="001C1C49" w:rsidRPr="00EB2661">
              <w:rPr>
                <w:rStyle w:val="af"/>
                <w:noProof/>
              </w:rPr>
              <w:t>Содержание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_Toc226702432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2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30018458" w14:textId="43E9B775" w:rsidR="001C1C49" w:rsidRDefault="001818B5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3" w:history="1">
            <w:r w:rsidR="001C1C49" w:rsidRPr="00EB2661">
              <w:rPr>
                <w:rStyle w:val="af"/>
                <w:noProof/>
              </w:rPr>
              <w:t>1.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Введение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_Toc226702433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3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453EFA96" w14:textId="4DE2E8E2" w:rsidR="001C1C49" w:rsidRDefault="001818B5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4" w:history="1">
            <w:r w:rsidR="001C1C49" w:rsidRPr="00EB2661">
              <w:rPr>
                <w:rStyle w:val="af"/>
                <w:noProof/>
              </w:rPr>
              <w:t>1.1.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Цель работы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_Toc226702434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3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1C20256F" w14:textId="3C01D081" w:rsidR="001C1C49" w:rsidRDefault="001818B5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5" w:history="1">
            <w:r w:rsidR="001C1C49" w:rsidRPr="00EB2661">
              <w:rPr>
                <w:rStyle w:val="af"/>
                <w:noProof/>
              </w:rPr>
              <w:t>1.2.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Вариант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_Toc226702435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3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1848DE1B" w14:textId="6A7B0D30" w:rsidR="001C1C49" w:rsidRDefault="001818B5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6" w:history="1">
            <w:r w:rsidR="001C1C49" w:rsidRPr="00EB2661">
              <w:rPr>
                <w:rStyle w:val="af"/>
                <w:noProof/>
              </w:rPr>
              <w:t>2.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Выполнение работы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_Toc226702436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4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3E7D6FED" w14:textId="14CE9052" w:rsidR="001C1C49" w:rsidRDefault="001818B5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7" w:history="1">
            <w:r w:rsidR="001C1C49" w:rsidRPr="00EB2661">
              <w:rPr>
                <w:rStyle w:val="af"/>
                <w:noProof/>
              </w:rPr>
              <w:t>2.1.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Построение блок-схемы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_Toc226702437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4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6D3BA0D3" w14:textId="20093DD7" w:rsidR="001C1C49" w:rsidRDefault="001818B5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02438" w:history="1">
            <w:r w:rsidR="001C1C49" w:rsidRPr="00EB2661">
              <w:rPr>
                <w:rStyle w:val="af"/>
                <w:noProof/>
              </w:rPr>
              <w:t>3.</w:t>
            </w:r>
            <w:r w:rsidR="001C1C49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1C1C49" w:rsidRPr="00EB2661">
              <w:rPr>
                <w:rStyle w:val="af"/>
                <w:noProof/>
              </w:rPr>
              <w:t>Заключение</w:t>
            </w:r>
            <w:r w:rsidR="001C1C49">
              <w:rPr>
                <w:noProof/>
                <w:webHidden/>
              </w:rPr>
              <w:tab/>
            </w:r>
            <w:r w:rsidR="001C1C49">
              <w:rPr>
                <w:noProof/>
                <w:webHidden/>
              </w:rPr>
              <w:fldChar w:fldCharType="begin"/>
            </w:r>
            <w:r w:rsidR="001C1C49">
              <w:rPr>
                <w:noProof/>
                <w:webHidden/>
              </w:rPr>
              <w:instrText xml:space="preserve"> PAGEREF _Toc226702438 \h </w:instrText>
            </w:r>
            <w:r w:rsidR="001C1C49">
              <w:rPr>
                <w:noProof/>
                <w:webHidden/>
              </w:rPr>
            </w:r>
            <w:r w:rsidR="001C1C49">
              <w:rPr>
                <w:noProof/>
                <w:webHidden/>
              </w:rPr>
              <w:fldChar w:fldCharType="separate"/>
            </w:r>
            <w:r w:rsidR="001C1C49">
              <w:rPr>
                <w:noProof/>
                <w:webHidden/>
              </w:rPr>
              <w:t>5</w:t>
            </w:r>
            <w:r w:rsidR="001C1C49">
              <w:rPr>
                <w:noProof/>
                <w:webHidden/>
              </w:rPr>
              <w:fldChar w:fldCharType="end"/>
            </w:r>
          </w:hyperlink>
        </w:p>
        <w:p w14:paraId="551D886C" w14:textId="2395B4AB" w:rsidR="001D270A" w:rsidRDefault="001D270A">
          <w:r>
            <w:rPr>
              <w:b/>
              <w:bCs/>
            </w:rPr>
            <w:fldChar w:fldCharType="end"/>
          </w:r>
        </w:p>
      </w:sdtContent>
    </w:sdt>
    <w:p w14:paraId="6907878D" w14:textId="77777777" w:rsidR="00C80D1E" w:rsidRDefault="00C80D1E">
      <w:pPr>
        <w:spacing w:after="160" w:line="259" w:lineRule="auto"/>
        <w:ind w:firstLine="0"/>
        <w:jc w:val="left"/>
      </w:pPr>
    </w:p>
    <w:p w14:paraId="60E810C6" w14:textId="77777777" w:rsidR="00DF6FC7" w:rsidRDefault="00DF6FC7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1D872FE" w14:textId="77777777" w:rsidR="000E07FA" w:rsidRDefault="00E02FF6" w:rsidP="00647D1F">
      <w:pPr>
        <w:pStyle w:val="-1"/>
      </w:pPr>
      <w:bookmarkStart w:id="1" w:name="_Toc226702433"/>
      <w:r>
        <w:lastRenderedPageBreak/>
        <w:t>В</w:t>
      </w:r>
      <w:r w:rsidR="00E5019B">
        <w:t>ведение</w:t>
      </w:r>
      <w:bookmarkEnd w:id="1"/>
    </w:p>
    <w:p w14:paraId="27C045CE" w14:textId="2F562BEE" w:rsidR="00647D1F" w:rsidRDefault="006D2433" w:rsidP="00647D1F">
      <w:pPr>
        <w:pStyle w:val="-2"/>
      </w:pPr>
      <w:bookmarkStart w:id="2" w:name="_Toc226702434"/>
      <w:r>
        <w:t>Цель работы</w:t>
      </w:r>
      <w:bookmarkEnd w:id="2"/>
    </w:p>
    <w:p w14:paraId="17E00AE1" w14:textId="6742AED6" w:rsidR="001C1C49" w:rsidRPr="001C1C49" w:rsidRDefault="001C1C49" w:rsidP="001C1C49">
      <w:r w:rsidRPr="001C1C49">
        <w:t>Построить максимально подробную блок-схему алгоритма решения задачи по вариантам.</w:t>
      </w:r>
    </w:p>
    <w:p w14:paraId="189CB171" w14:textId="1ABBEE5B" w:rsidR="003839C4" w:rsidRDefault="00FF4273" w:rsidP="00F56C3F">
      <w:pPr>
        <w:pStyle w:val="-2"/>
      </w:pPr>
      <w:bookmarkStart w:id="3" w:name="_Toc226702435"/>
      <w:r>
        <w:t>Вариант</w:t>
      </w:r>
      <w:bookmarkEnd w:id="3"/>
    </w:p>
    <w:p w14:paraId="36B3D24E" w14:textId="3250B82B" w:rsidR="001C1C49" w:rsidRPr="001C1C49" w:rsidRDefault="001C1C49" w:rsidP="001C1C49">
      <w:r>
        <w:t xml:space="preserve">16.  </w:t>
      </w:r>
      <w:r w:rsidRPr="001C1C49">
        <w:t>Подсчитать число появлений заданной буквы в данном тексте.</w:t>
      </w:r>
    </w:p>
    <w:p w14:paraId="4E4FF5E5" w14:textId="77777777" w:rsidR="00647D1F" w:rsidRDefault="000A3447" w:rsidP="00647D1F">
      <w:pPr>
        <w:pStyle w:val="-1"/>
      </w:pPr>
      <w:bookmarkStart w:id="4" w:name="_Toc226702436"/>
      <w:r>
        <w:lastRenderedPageBreak/>
        <w:t>Выполнение работы</w:t>
      </w:r>
      <w:bookmarkEnd w:id="4"/>
    </w:p>
    <w:p w14:paraId="6C9934B8" w14:textId="1EC2D3A6" w:rsidR="00647D1F" w:rsidRDefault="001C1C49" w:rsidP="00AC61AA">
      <w:pPr>
        <w:pStyle w:val="-2"/>
      </w:pPr>
      <w:bookmarkStart w:id="5" w:name="_Toc226702437"/>
      <w:r>
        <w:t>Построение блок-схемы</w:t>
      </w:r>
      <w:bookmarkEnd w:id="5"/>
    </w:p>
    <w:p w14:paraId="333E4C51" w14:textId="2CDF6750" w:rsidR="001C1C49" w:rsidRPr="001C1C49" w:rsidRDefault="001C1C49" w:rsidP="001C1C49">
      <w:r>
        <w:t xml:space="preserve">Блок-схема представлена на Рис. 1. </w:t>
      </w:r>
    </w:p>
    <w:p w14:paraId="0974E39C" w14:textId="77777777" w:rsidR="001C1C49" w:rsidRDefault="001C1C49" w:rsidP="00105870">
      <w:pPr>
        <w:keepNext/>
        <w:ind w:firstLine="1560"/>
      </w:pPr>
      <w:r>
        <w:rPr>
          <w:noProof/>
          <w14:ligatures w14:val="none"/>
        </w:rPr>
        <w:drawing>
          <wp:inline distT="0" distB="0" distL="0" distR="0" wp14:anchorId="54EC94F4" wp14:editId="3E40F8E4">
            <wp:extent cx="4521448" cy="58318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48" cy="58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8DE9" w14:textId="093981F5" w:rsidR="001C1C49" w:rsidRDefault="001C1C49" w:rsidP="001C1C49">
      <w:pPr>
        <w:pStyle w:val="ac"/>
        <w:ind w:firstLine="4536"/>
        <w:jc w:val="both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E3B400F" w14:textId="6E5528FB" w:rsidR="001C1C49" w:rsidRPr="001C1C49" w:rsidRDefault="001C1C49" w:rsidP="001C1C49">
      <w:r>
        <w:t xml:space="preserve">На блок-схеме </w:t>
      </w:r>
      <w:r>
        <w:rPr>
          <w:lang w:val="en-US"/>
        </w:rPr>
        <w:t>T</w:t>
      </w:r>
      <w:r w:rsidRPr="001C1C49">
        <w:t xml:space="preserve"> </w:t>
      </w:r>
      <w:r>
        <w:t>–</w:t>
      </w:r>
      <w:r w:rsidRPr="001C1C49">
        <w:t xml:space="preserve"> </w:t>
      </w:r>
      <w:r>
        <w:t xml:space="preserve">Текст, </w:t>
      </w:r>
      <w:r>
        <w:rPr>
          <w:lang w:val="en-US"/>
        </w:rPr>
        <w:t>B</w:t>
      </w:r>
      <w:r w:rsidRPr="001C1C49">
        <w:t xml:space="preserve"> </w:t>
      </w:r>
      <w:r>
        <w:t>–</w:t>
      </w:r>
      <w:r w:rsidRPr="001C1C49">
        <w:t xml:space="preserve"> </w:t>
      </w:r>
      <w:r>
        <w:t>Буква.</w:t>
      </w:r>
    </w:p>
    <w:p w14:paraId="4C887193" w14:textId="77777777" w:rsidR="00AC61AA" w:rsidRPr="00AC61AA" w:rsidRDefault="00AC61AA" w:rsidP="00AC61AA"/>
    <w:p w14:paraId="297A02A0" w14:textId="77777777" w:rsidR="00AC61AA" w:rsidRDefault="00AC61AA" w:rsidP="00676E43">
      <w:pPr>
        <w:tabs>
          <w:tab w:val="left" w:pos="8310"/>
        </w:tabs>
        <w:ind w:firstLine="0"/>
      </w:pPr>
    </w:p>
    <w:p w14:paraId="48C36F05" w14:textId="77777777" w:rsidR="00AC61AA" w:rsidRDefault="00E41D09" w:rsidP="00E41D09">
      <w:pPr>
        <w:pStyle w:val="-1"/>
      </w:pPr>
      <w:bookmarkStart w:id="6" w:name="_Toc226702438"/>
      <w:r>
        <w:lastRenderedPageBreak/>
        <w:t>Заключение</w:t>
      </w:r>
      <w:bookmarkEnd w:id="6"/>
    </w:p>
    <w:p w14:paraId="0C86E3D1" w14:textId="7A52993E" w:rsidR="00E41D09" w:rsidRPr="00E41D09" w:rsidRDefault="001C1C49" w:rsidP="001C1C49">
      <w:pPr>
        <w:ind w:firstLine="284"/>
      </w:pPr>
      <w:r w:rsidRPr="001C1C49">
        <w:t>В ходе лабораторной работы была построена блок-схема алгоритма подсчёта заданной буквы в тексте. При её разработке использованы основные типы вершин (функциональные, предикатные, объединяющие) и базовые алгоритмические структуры (следование, альтернатива, цикл с предусловием). Полученный алгоритм обладает всеми необходимыми свойствами: дискретностью, понятностью, определённостью, результативностью и массовостью (благодаря вводу текста и буквы). Таким образом, блок-схема является наглядным способом графического представления алгоритма.</w:t>
      </w:r>
    </w:p>
    <w:sectPr w:rsidR="00E41D09" w:rsidRPr="00E41D09" w:rsidSect="00735002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FBA43" w14:textId="77777777" w:rsidR="001C1C49" w:rsidRDefault="001C1C49" w:rsidP="0058097A">
      <w:r>
        <w:separator/>
      </w:r>
    </w:p>
  </w:endnote>
  <w:endnote w:type="continuationSeparator" w:id="0">
    <w:p w14:paraId="726B629B" w14:textId="77777777" w:rsidR="001C1C49" w:rsidRDefault="001C1C49" w:rsidP="0058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5210743"/>
      <w:docPartObj>
        <w:docPartGallery w:val="Page Numbers (Bottom of Page)"/>
        <w:docPartUnique/>
      </w:docPartObj>
    </w:sdtPr>
    <w:sdtEndPr/>
    <w:sdtContent>
      <w:p w14:paraId="12700446" w14:textId="77777777" w:rsidR="00EB0C16" w:rsidRDefault="00EB0C1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60A188" w14:textId="77777777" w:rsidR="00EB0C16" w:rsidRDefault="00EB0C1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B207" w14:textId="77777777" w:rsidR="00676E43" w:rsidRPr="00B5441A" w:rsidRDefault="00676E43" w:rsidP="00676E43">
    <w:pPr>
      <w:jc w:val="center"/>
      <w:rPr>
        <w:rFonts w:eastAsia="Times New Roman"/>
        <w:sz w:val="24"/>
        <w:lang w:eastAsia="ru-RU"/>
      </w:rPr>
    </w:pPr>
    <w:r w:rsidRPr="00B5441A">
      <w:rPr>
        <w:rFonts w:eastAsia="Times New Roman"/>
        <w:sz w:val="24"/>
        <w:lang w:eastAsia="ru-RU"/>
      </w:rPr>
      <w:t xml:space="preserve">Нижний Новгород </w:t>
    </w:r>
  </w:p>
  <w:p w14:paraId="35B67AE1" w14:textId="77777777" w:rsidR="00676E43" w:rsidRDefault="00676E43" w:rsidP="00676E43">
    <w:pPr>
      <w:jc w:val="center"/>
      <w:rPr>
        <w:rFonts w:eastAsia="Times New Roman"/>
        <w:sz w:val="24"/>
        <w:lang w:eastAsia="ru-RU"/>
      </w:rPr>
    </w:pPr>
  </w:p>
  <w:p w14:paraId="3494D664" w14:textId="77777777" w:rsidR="00676E43" w:rsidRPr="00357DE8" w:rsidRDefault="00676E43" w:rsidP="00676E43">
    <w:pPr>
      <w:jc w:val="center"/>
      <w:rPr>
        <w:rFonts w:eastAsia="Times New Roman"/>
        <w:sz w:val="24"/>
        <w:lang w:eastAsia="ru-RU"/>
      </w:rPr>
    </w:pPr>
    <w:r>
      <w:rPr>
        <w:rFonts w:eastAsia="Times New Roman"/>
        <w:sz w:val="24"/>
        <w:lang w:eastAsia="ru-RU"/>
      </w:rPr>
      <w:t>2026</w:t>
    </w:r>
    <w:r w:rsidRPr="00B5441A">
      <w:rPr>
        <w:rFonts w:eastAsia="Times New Roman"/>
        <w:sz w:val="24"/>
        <w:lang w:eastAsia="ru-RU"/>
      </w:rPr>
      <w:t xml:space="preserve"> г.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E22F4" w14:textId="77777777" w:rsidR="001C1C49" w:rsidRDefault="001C1C49" w:rsidP="0058097A">
      <w:r>
        <w:separator/>
      </w:r>
    </w:p>
  </w:footnote>
  <w:footnote w:type="continuationSeparator" w:id="0">
    <w:p w14:paraId="2F1D9594" w14:textId="77777777" w:rsidR="001C1C49" w:rsidRDefault="001C1C49" w:rsidP="00580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3F7"/>
    <w:multiLevelType w:val="hybridMultilevel"/>
    <w:tmpl w:val="AE7657DA"/>
    <w:lvl w:ilvl="0" w:tplc="C55A9026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FE0BDC"/>
    <w:multiLevelType w:val="multilevel"/>
    <w:tmpl w:val="43A47E0A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5F2621"/>
    <w:multiLevelType w:val="hybridMultilevel"/>
    <w:tmpl w:val="96A0168E"/>
    <w:lvl w:ilvl="0" w:tplc="A77CC78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E1153C"/>
    <w:multiLevelType w:val="hybridMultilevel"/>
    <w:tmpl w:val="E6BC7F52"/>
    <w:lvl w:ilvl="0" w:tplc="78B2D89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3990693">
    <w:abstractNumId w:val="3"/>
  </w:num>
  <w:num w:numId="2" w16cid:durableId="290018569">
    <w:abstractNumId w:val="2"/>
  </w:num>
  <w:num w:numId="3" w16cid:durableId="1909538258">
    <w:abstractNumId w:val="0"/>
  </w:num>
  <w:num w:numId="4" w16cid:durableId="981927114">
    <w:abstractNumId w:val="1"/>
  </w:num>
  <w:num w:numId="5" w16cid:durableId="46566170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697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49"/>
    <w:rsid w:val="000262A2"/>
    <w:rsid w:val="00061EDD"/>
    <w:rsid w:val="00062139"/>
    <w:rsid w:val="000A3447"/>
    <w:rsid w:val="000E07FA"/>
    <w:rsid w:val="000E2232"/>
    <w:rsid w:val="000E4EF3"/>
    <w:rsid w:val="000E59E0"/>
    <w:rsid w:val="00105870"/>
    <w:rsid w:val="001426C1"/>
    <w:rsid w:val="001551F6"/>
    <w:rsid w:val="00177FAB"/>
    <w:rsid w:val="001818B5"/>
    <w:rsid w:val="001A7CB8"/>
    <w:rsid w:val="001C1C49"/>
    <w:rsid w:val="001C3D10"/>
    <w:rsid w:val="001D270A"/>
    <w:rsid w:val="001F42A4"/>
    <w:rsid w:val="00205561"/>
    <w:rsid w:val="00236F81"/>
    <w:rsid w:val="00283CF6"/>
    <w:rsid w:val="002A24FA"/>
    <w:rsid w:val="002C46CE"/>
    <w:rsid w:val="002D1E1A"/>
    <w:rsid w:val="002D7EEE"/>
    <w:rsid w:val="00347204"/>
    <w:rsid w:val="003808AB"/>
    <w:rsid w:val="003839C4"/>
    <w:rsid w:val="003E5F63"/>
    <w:rsid w:val="0045294F"/>
    <w:rsid w:val="00457825"/>
    <w:rsid w:val="00484E08"/>
    <w:rsid w:val="004A5709"/>
    <w:rsid w:val="004C06D5"/>
    <w:rsid w:val="004E343C"/>
    <w:rsid w:val="005056F3"/>
    <w:rsid w:val="005510A4"/>
    <w:rsid w:val="0056162C"/>
    <w:rsid w:val="0058097A"/>
    <w:rsid w:val="00591D32"/>
    <w:rsid w:val="005C0673"/>
    <w:rsid w:val="00647D1F"/>
    <w:rsid w:val="00654ABC"/>
    <w:rsid w:val="006575B8"/>
    <w:rsid w:val="006704C4"/>
    <w:rsid w:val="00676E43"/>
    <w:rsid w:val="00685FD2"/>
    <w:rsid w:val="00692703"/>
    <w:rsid w:val="006964D2"/>
    <w:rsid w:val="006C0FFC"/>
    <w:rsid w:val="006D2433"/>
    <w:rsid w:val="0070292C"/>
    <w:rsid w:val="00723360"/>
    <w:rsid w:val="00735002"/>
    <w:rsid w:val="007820E7"/>
    <w:rsid w:val="007B5CF6"/>
    <w:rsid w:val="007C46AD"/>
    <w:rsid w:val="0084447E"/>
    <w:rsid w:val="00863DAA"/>
    <w:rsid w:val="00885EA6"/>
    <w:rsid w:val="00887F0A"/>
    <w:rsid w:val="00890772"/>
    <w:rsid w:val="00925263"/>
    <w:rsid w:val="00996B64"/>
    <w:rsid w:val="009B467B"/>
    <w:rsid w:val="009E59BF"/>
    <w:rsid w:val="00A04388"/>
    <w:rsid w:val="00A20560"/>
    <w:rsid w:val="00A75D1D"/>
    <w:rsid w:val="00AA27D9"/>
    <w:rsid w:val="00AC3E11"/>
    <w:rsid w:val="00AC4184"/>
    <w:rsid w:val="00AC61AA"/>
    <w:rsid w:val="00AD6F64"/>
    <w:rsid w:val="00B5213A"/>
    <w:rsid w:val="00B82555"/>
    <w:rsid w:val="00BA69B7"/>
    <w:rsid w:val="00BC15A8"/>
    <w:rsid w:val="00C25022"/>
    <w:rsid w:val="00C51330"/>
    <w:rsid w:val="00C66605"/>
    <w:rsid w:val="00C80D1E"/>
    <w:rsid w:val="00C92ECF"/>
    <w:rsid w:val="00CA5044"/>
    <w:rsid w:val="00CE5895"/>
    <w:rsid w:val="00CE784E"/>
    <w:rsid w:val="00D478E3"/>
    <w:rsid w:val="00D52AB1"/>
    <w:rsid w:val="00D66C7E"/>
    <w:rsid w:val="00D94524"/>
    <w:rsid w:val="00DA1BB7"/>
    <w:rsid w:val="00DA2824"/>
    <w:rsid w:val="00DD2A23"/>
    <w:rsid w:val="00DF6FC7"/>
    <w:rsid w:val="00E02FF6"/>
    <w:rsid w:val="00E05E85"/>
    <w:rsid w:val="00E25520"/>
    <w:rsid w:val="00E31A5C"/>
    <w:rsid w:val="00E41D09"/>
    <w:rsid w:val="00E45227"/>
    <w:rsid w:val="00E5019B"/>
    <w:rsid w:val="00E57D7F"/>
    <w:rsid w:val="00E6295A"/>
    <w:rsid w:val="00E836F1"/>
    <w:rsid w:val="00EB0C16"/>
    <w:rsid w:val="00EE6DAD"/>
    <w:rsid w:val="00F432E7"/>
    <w:rsid w:val="00F56C3F"/>
    <w:rsid w:val="00F64222"/>
    <w:rsid w:val="00F724E3"/>
    <w:rsid w:val="00FA49EB"/>
    <w:rsid w:val="00FB6B11"/>
    <w:rsid w:val="00FD706E"/>
    <w:rsid w:val="00F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35E9596"/>
  <w15:chartTrackingRefBased/>
  <w15:docId w15:val="{36F8B39B-998F-41DD-9BFE-4508CBE0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39C4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DA1B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FB6B11"/>
  </w:style>
  <w:style w:type="character" w:styleId="a4">
    <w:name w:val="annotation reference"/>
    <w:basedOn w:val="a1"/>
    <w:uiPriority w:val="99"/>
    <w:semiHidden/>
    <w:unhideWhenUsed/>
    <w:rsid w:val="00FB6B11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FB6B11"/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FB6B11"/>
    <w:rPr>
      <w:rFonts w:ascii="Times New Roman" w:hAnsi="Times New Roman"/>
      <w:kern w:val="2"/>
      <w:sz w:val="20"/>
      <w:szCs w:val="20"/>
      <w14:ligatures w14:val="standardContextual"/>
    </w:rPr>
  </w:style>
  <w:style w:type="character" w:customStyle="1" w:styleId="eop">
    <w:name w:val="eop"/>
    <w:basedOn w:val="a1"/>
    <w:rsid w:val="00B82555"/>
  </w:style>
  <w:style w:type="paragraph" w:styleId="a7">
    <w:name w:val="header"/>
    <w:basedOn w:val="a0"/>
    <w:link w:val="a8"/>
    <w:uiPriority w:val="99"/>
    <w:unhideWhenUsed/>
    <w:rsid w:val="0058097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58097A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a9">
    <w:name w:val="footer"/>
    <w:basedOn w:val="a0"/>
    <w:link w:val="aa"/>
    <w:uiPriority w:val="99"/>
    <w:unhideWhenUsed/>
    <w:rsid w:val="0058097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58097A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-1">
    <w:name w:val="Ур-1"/>
    <w:basedOn w:val="a0"/>
    <w:next w:val="a0"/>
    <w:link w:val="-10"/>
    <w:qFormat/>
    <w:rsid w:val="00647D1F"/>
    <w:pPr>
      <w:keepNext/>
      <w:pageBreakBefore/>
      <w:numPr>
        <w:numId w:val="4"/>
      </w:numPr>
      <w:jc w:val="center"/>
      <w:outlineLvl w:val="0"/>
    </w:pPr>
    <w:rPr>
      <w:b/>
      <w:caps/>
      <w:szCs w:val="28"/>
    </w:rPr>
  </w:style>
  <w:style w:type="paragraph" w:styleId="a">
    <w:name w:val="No Spacing"/>
    <w:basedOn w:val="a0"/>
    <w:next w:val="a0"/>
    <w:link w:val="ab"/>
    <w:uiPriority w:val="1"/>
    <w:rsid w:val="000E2232"/>
    <w:pPr>
      <w:numPr>
        <w:numId w:val="2"/>
      </w:numPr>
      <w:ind w:hanging="357"/>
      <w:outlineLvl w:val="1"/>
    </w:pPr>
  </w:style>
  <w:style w:type="character" w:customStyle="1" w:styleId="-10">
    <w:name w:val="Ур-1 Знак"/>
    <w:basedOn w:val="a1"/>
    <w:link w:val="-1"/>
    <w:rsid w:val="00647D1F"/>
    <w:rPr>
      <w:rFonts w:ascii="Times New Roman" w:hAnsi="Times New Roman"/>
      <w:b/>
      <w:caps/>
      <w:kern w:val="2"/>
      <w:sz w:val="28"/>
      <w:szCs w:val="28"/>
      <w14:ligatures w14:val="standardContextual"/>
    </w:rPr>
  </w:style>
  <w:style w:type="paragraph" w:customStyle="1" w:styleId="-2">
    <w:name w:val="Ур-2"/>
    <w:basedOn w:val="a0"/>
    <w:next w:val="a0"/>
    <w:link w:val="-20"/>
    <w:qFormat/>
    <w:rsid w:val="006D2433"/>
    <w:pPr>
      <w:keepNext/>
      <w:numPr>
        <w:ilvl w:val="1"/>
        <w:numId w:val="4"/>
      </w:numPr>
      <w:outlineLvl w:val="1"/>
    </w:pPr>
    <w:rPr>
      <w:b/>
    </w:rPr>
  </w:style>
  <w:style w:type="paragraph" w:customStyle="1" w:styleId="-3">
    <w:name w:val="Ур-3"/>
    <w:basedOn w:val="a0"/>
    <w:next w:val="a0"/>
    <w:qFormat/>
    <w:rsid w:val="00647D1F"/>
    <w:pPr>
      <w:numPr>
        <w:ilvl w:val="2"/>
        <w:numId w:val="4"/>
      </w:numPr>
    </w:pPr>
    <w:rPr>
      <w:i/>
    </w:rPr>
  </w:style>
  <w:style w:type="character" w:customStyle="1" w:styleId="ab">
    <w:name w:val="Без интервала Знак"/>
    <w:basedOn w:val="a1"/>
    <w:link w:val="a"/>
    <w:uiPriority w:val="1"/>
    <w:rsid w:val="000E2232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-20">
    <w:name w:val="Ур-2 Знак"/>
    <w:basedOn w:val="ab"/>
    <w:link w:val="-2"/>
    <w:rsid w:val="006D2433"/>
    <w:rPr>
      <w:rFonts w:ascii="Times New Roman" w:hAnsi="Times New Roman"/>
      <w:b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1"/>
    <w:link w:val="1"/>
    <w:uiPriority w:val="9"/>
    <w:rsid w:val="00DA1BB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customStyle="1" w:styleId="0">
    <w:name w:val="0"/>
    <w:basedOn w:val="-3"/>
    <w:rsid w:val="00DA1BB7"/>
  </w:style>
  <w:style w:type="paragraph" w:styleId="ac">
    <w:name w:val="caption"/>
    <w:basedOn w:val="a0"/>
    <w:next w:val="a0"/>
    <w:uiPriority w:val="35"/>
    <w:unhideWhenUsed/>
    <w:qFormat/>
    <w:rsid w:val="00E31A5C"/>
    <w:pPr>
      <w:spacing w:after="200"/>
      <w:jc w:val="center"/>
    </w:pPr>
    <w:rPr>
      <w:i/>
      <w:iCs/>
      <w:sz w:val="24"/>
      <w:szCs w:val="18"/>
    </w:rPr>
  </w:style>
  <w:style w:type="table" w:styleId="ad">
    <w:name w:val="Table Grid"/>
    <w:basedOn w:val="a2"/>
    <w:uiPriority w:val="39"/>
    <w:rsid w:val="00AC6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0"/>
    <w:uiPriority w:val="39"/>
    <w:unhideWhenUsed/>
    <w:qFormat/>
    <w:rsid w:val="001D270A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1D270A"/>
    <w:pPr>
      <w:spacing w:after="100"/>
    </w:pPr>
  </w:style>
  <w:style w:type="paragraph" w:styleId="2">
    <w:name w:val="toc 2"/>
    <w:basedOn w:val="a0"/>
    <w:next w:val="a0"/>
    <w:autoRedefine/>
    <w:uiPriority w:val="39"/>
    <w:unhideWhenUsed/>
    <w:rsid w:val="001D270A"/>
    <w:pPr>
      <w:spacing w:after="100"/>
      <w:ind w:left="280"/>
    </w:pPr>
  </w:style>
  <w:style w:type="character" w:styleId="af">
    <w:name w:val="Hyperlink"/>
    <w:basedOn w:val="a1"/>
    <w:uiPriority w:val="99"/>
    <w:unhideWhenUsed/>
    <w:rsid w:val="001D27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y\OneDrive\&#1042;&#1059;&#1047;\2%20&#1089;&#1077;&#1084;&#1077;&#1089;&#1090;&#1088;\&#1048;&#1050;&#1058;\&#1051;&#1072;&#1073;&#1086;&#1088;&#1072;&#1090;&#1086;&#1088;&#1085;&#1099;&#1077;\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93498AC-E720-4080-BD1A-4BB31EE19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20</TotalTime>
  <Pages>5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Андрей Родионов</cp:lastModifiedBy>
  <cp:revision>4</cp:revision>
  <dcterms:created xsi:type="dcterms:W3CDTF">2026-04-10T05:26:00Z</dcterms:created>
  <dcterms:modified xsi:type="dcterms:W3CDTF">2026-04-10T08:14:00Z</dcterms:modified>
</cp:coreProperties>
</file>