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1FA407" w14:textId="77777777" w:rsidR="00676E43" w:rsidRPr="00676E43" w:rsidRDefault="00676E43" w:rsidP="00887F0A">
      <w:pPr>
        <w:ind w:firstLine="0"/>
        <w:jc w:val="center"/>
        <w:rPr>
          <w:sz w:val="24"/>
        </w:rPr>
      </w:pPr>
      <w:r w:rsidRPr="00676E43">
        <w:t>МИНОБРНАУКИ РОССИИ</w:t>
      </w:r>
    </w:p>
    <w:p w14:paraId="67E4937B" w14:textId="77777777" w:rsidR="00676E43" w:rsidRPr="00676E43" w:rsidRDefault="00676E43" w:rsidP="001C1C49">
      <w:pPr>
        <w:jc w:val="center"/>
        <w:rPr>
          <w:rFonts w:eastAsia="Calibri" w:cs="Times New Roman"/>
          <w:kern w:val="0"/>
          <w:sz w:val="24"/>
          <w14:ligatures w14:val="none"/>
        </w:rPr>
      </w:pPr>
      <w:r w:rsidRPr="00676E43">
        <w:rPr>
          <w:rFonts w:eastAsia="Calibri" w:cs="Times New Roman"/>
          <w:noProof/>
          <w:kern w:val="0"/>
          <w:sz w:val="24"/>
          <w:lang w:eastAsia="ru-RU"/>
          <w14:ligatures w14:val="none"/>
        </w:rPr>
        <w:drawing>
          <wp:anchor distT="0" distB="0" distL="114300" distR="114300" simplePos="0" relativeHeight="251664384" behindDoc="1" locked="0" layoutInCell="1" allowOverlap="1" wp14:anchorId="2DDE89F7" wp14:editId="4D5F95A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6E43">
        <w:rPr>
          <w:rFonts w:eastAsia="Calibri" w:cs="Times New Roman"/>
          <w:kern w:val="0"/>
          <w:sz w:val="24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46FAC7F3" w14:textId="77777777" w:rsidR="00676E43" w:rsidRPr="00676E43" w:rsidRDefault="00676E43" w:rsidP="00887F0A">
      <w:pPr>
        <w:ind w:firstLine="0"/>
        <w:jc w:val="center"/>
        <w:rPr>
          <w:rFonts w:eastAsia="Calibri" w:cs="Times New Roman"/>
          <w:kern w:val="0"/>
          <w:sz w:val="24"/>
          <w14:ligatures w14:val="none"/>
        </w:rPr>
      </w:pPr>
      <w:r w:rsidRPr="00676E43">
        <w:rPr>
          <w:rFonts w:eastAsia="Calibri" w:cs="Times New Roman"/>
          <w:kern w:val="0"/>
          <w:sz w:val="24"/>
          <w14:ligatures w14:val="none"/>
        </w:rPr>
        <w:t>НИЖЕГОРОДСКИЙ ГОСУДАРСТВЕННЫЙ ТЕХНИЧЕСКИЙ</w:t>
      </w:r>
    </w:p>
    <w:p w14:paraId="1DD58F32" w14:textId="77777777" w:rsidR="00676E43" w:rsidRPr="00676E43" w:rsidRDefault="00676E43" w:rsidP="00887F0A">
      <w:pPr>
        <w:ind w:firstLine="0"/>
        <w:jc w:val="center"/>
        <w:rPr>
          <w:rFonts w:eastAsia="Calibri" w:cs="Times New Roman"/>
          <w:kern w:val="0"/>
          <w:sz w:val="24"/>
          <w14:ligatures w14:val="none"/>
        </w:rPr>
      </w:pPr>
      <w:r w:rsidRPr="00676E43">
        <w:rPr>
          <w:rFonts w:eastAsia="Calibri" w:cs="Times New Roman"/>
          <w:kern w:val="0"/>
          <w:sz w:val="24"/>
          <w14:ligatures w14:val="none"/>
        </w:rPr>
        <w:t>УНИВЕРСИТЕТ им. Р.Е.АЛЕКСЕЕВА</w:t>
      </w:r>
    </w:p>
    <w:p w14:paraId="24E32371" w14:textId="77777777" w:rsidR="00676E43" w:rsidRPr="00676E43" w:rsidRDefault="00676E43" w:rsidP="00676E43">
      <w:pPr>
        <w:spacing w:after="200" w:line="276" w:lineRule="auto"/>
        <w:ind w:left="567"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38D37B52" w14:textId="77777777" w:rsidR="00676E43" w:rsidRPr="00676E43" w:rsidRDefault="00676E43" w:rsidP="00676E43">
      <w:pPr>
        <w:spacing w:after="200" w:line="276" w:lineRule="auto"/>
        <w:ind w:left="567"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76E43">
        <w:rPr>
          <w:rFonts w:eastAsia="Calibri" w:cs="Times New Roman"/>
          <w:kern w:val="0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242EC764" w14:textId="77777777" w:rsidR="00676E43" w:rsidRPr="00676E43" w:rsidRDefault="00676E43" w:rsidP="00676E43">
      <w:pPr>
        <w:spacing w:after="200" w:line="276" w:lineRule="auto"/>
        <w:ind w:left="567"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76E43">
        <w:rPr>
          <w:rFonts w:eastAsia="Calibri" w:cs="Times New Roman"/>
          <w:kern w:val="0"/>
          <w:szCs w:val="28"/>
          <w14:ligatures w14:val="none"/>
        </w:rPr>
        <w:t>Кафедра информатики и систем управления</w:t>
      </w:r>
    </w:p>
    <w:p w14:paraId="31A40F8F" w14:textId="77777777" w:rsidR="00676E43" w:rsidRPr="00676E43" w:rsidRDefault="00676E43" w:rsidP="00676E43">
      <w:pPr>
        <w:spacing w:after="200" w:line="276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6C5C636E" w14:textId="0CFC6821" w:rsidR="001C1C49" w:rsidRDefault="00887F0A" w:rsidP="00676E43">
      <w:pPr>
        <w:ind w:firstLine="0"/>
        <w:jc w:val="center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«</w:t>
      </w:r>
      <w:r w:rsidR="001C1C49" w:rsidRPr="001C1C49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Реализация пошаговых блок-схем алгоритмов</w:t>
      </w: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»</w:t>
      </w:r>
      <w:r w:rsidR="001C1C49" w:rsidRPr="001C1C49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 </w:t>
      </w:r>
    </w:p>
    <w:p w14:paraId="57A12254" w14:textId="171A708C" w:rsidR="00676E43" w:rsidRPr="00676E43" w:rsidRDefault="00676E43" w:rsidP="00676E43">
      <w:pPr>
        <w:ind w:firstLine="0"/>
        <w:jc w:val="center"/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</w:pP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(наименование темы проекта или работы)</w:t>
      </w:r>
    </w:p>
    <w:p w14:paraId="5BAED9F0" w14:textId="77777777" w:rsidR="00676E43" w:rsidRPr="00676E43" w:rsidRDefault="00676E43" w:rsidP="00676E43">
      <w:pPr>
        <w:spacing w:after="200" w:line="276" w:lineRule="auto"/>
        <w:ind w:firstLine="0"/>
        <w:jc w:val="left"/>
        <w:rPr>
          <w:rFonts w:eastAsia="Calibri" w:cs="Times New Roman"/>
          <w:color w:val="7F7F7F"/>
          <w:kern w:val="0"/>
          <w:szCs w:val="28"/>
          <w14:ligatures w14:val="none"/>
        </w:rPr>
      </w:pPr>
    </w:p>
    <w:p w14:paraId="5DEBBBD4" w14:textId="77777777" w:rsidR="00676E43" w:rsidRPr="001C1C49" w:rsidRDefault="00676E43" w:rsidP="001C1C49">
      <w:pPr>
        <w:spacing w:after="240"/>
        <w:ind w:firstLine="0"/>
        <w:jc w:val="center"/>
        <w:rPr>
          <w:sz w:val="36"/>
          <w:szCs w:val="36"/>
        </w:rPr>
      </w:pPr>
      <w:r w:rsidRPr="001C1C49">
        <w:rPr>
          <w:sz w:val="36"/>
          <w:szCs w:val="36"/>
        </w:rPr>
        <w:t>ОТЧЕТ</w:t>
      </w:r>
    </w:p>
    <w:p w14:paraId="3791A695" w14:textId="02B33072" w:rsidR="00676E43" w:rsidRPr="00676E43" w:rsidRDefault="00676E43" w:rsidP="001C1C49">
      <w:pPr>
        <w:spacing w:after="200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76E43">
        <w:rPr>
          <w:rFonts w:eastAsia="Calibri" w:cs="Times New Roman"/>
          <w:kern w:val="0"/>
          <w:szCs w:val="28"/>
          <w14:ligatures w14:val="none"/>
        </w:rPr>
        <w:t>по лабораторной работе №</w:t>
      </w:r>
      <w:r w:rsidR="001C1C49">
        <w:rPr>
          <w:rFonts w:eastAsia="Calibri" w:cs="Times New Roman"/>
          <w:kern w:val="0"/>
          <w:szCs w:val="28"/>
          <w14:ligatures w14:val="none"/>
        </w:rPr>
        <w:t>2</w:t>
      </w:r>
    </w:p>
    <w:p w14:paraId="69B0718D" w14:textId="77777777" w:rsidR="00676E43" w:rsidRPr="00676E43" w:rsidRDefault="00676E43" w:rsidP="00676E43">
      <w:pPr>
        <w:spacing w:after="200" w:line="276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76E43">
        <w:rPr>
          <w:rFonts w:eastAsia="Calibri" w:cs="Times New Roman"/>
          <w:kern w:val="0"/>
          <w:szCs w:val="28"/>
          <w14:ligatures w14:val="none"/>
        </w:rPr>
        <w:t>по дисциплине</w:t>
      </w:r>
    </w:p>
    <w:p w14:paraId="31011CBE" w14:textId="77777777" w:rsidR="00676E43" w:rsidRPr="00676E43" w:rsidRDefault="00676E43" w:rsidP="00676E43">
      <w:pPr>
        <w:ind w:firstLine="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  <w:r w:rsidRPr="00676E43">
        <w:rPr>
          <w:rFonts w:eastAsia="Calibri" w:cs="Times New Roman"/>
          <w:kern w:val="0"/>
          <w:szCs w:val="28"/>
          <w:u w:val="single"/>
          <w14:ligatures w14:val="none"/>
        </w:rPr>
        <w:t xml:space="preserve">Информатика и компьютерные технологии </w:t>
      </w:r>
    </w:p>
    <w:p w14:paraId="12B87BCB" w14:textId="77777777" w:rsidR="00676E43" w:rsidRPr="00676E43" w:rsidRDefault="00676E43" w:rsidP="00676E43">
      <w:pPr>
        <w:ind w:firstLine="0"/>
        <w:jc w:val="center"/>
        <w:rPr>
          <w:rFonts w:eastAsia="Calibri" w:cs="Times New Roman"/>
          <w:color w:val="7F7F7F"/>
          <w:kern w:val="0"/>
          <w:sz w:val="20"/>
          <w:szCs w:val="20"/>
          <w14:ligatures w14:val="none"/>
        </w:rPr>
      </w:pPr>
      <w:r w:rsidRPr="00676E43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(наименование дисциплины)</w:t>
      </w:r>
    </w:p>
    <w:p w14:paraId="4A71DB42" w14:textId="77777777" w:rsidR="00676E43" w:rsidRPr="00676E43" w:rsidRDefault="00676E43" w:rsidP="00676E43">
      <w:pPr>
        <w:spacing w:after="200" w:line="276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0CF55BE1" w14:textId="77777777" w:rsidR="00676E43" w:rsidRPr="00676E43" w:rsidRDefault="00676E43" w:rsidP="00676E43">
      <w:pPr>
        <w:spacing w:after="200" w:line="276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3BD2859B" w14:textId="77777777" w:rsidR="00676E43" w:rsidRPr="00676E43" w:rsidRDefault="00676E43" w:rsidP="00676E43">
      <w:pPr>
        <w:spacing w:line="360" w:lineRule="auto"/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>РУКОВОДИТЕЛЬ:</w:t>
      </w:r>
    </w:p>
    <w:p w14:paraId="165C4DFF" w14:textId="77777777" w:rsidR="00676E43" w:rsidRPr="00676E43" w:rsidRDefault="00676E43" w:rsidP="00676E43">
      <w:pPr>
        <w:tabs>
          <w:tab w:val="left" w:pos="9355"/>
        </w:tabs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________________               </w:t>
      </w:r>
      <w:r w:rsidRPr="00676E43">
        <w:rPr>
          <w:rFonts w:eastAsia="Times New Roman" w:cs="Times New Roman"/>
          <w:kern w:val="0"/>
          <w:sz w:val="24"/>
          <w:u w:val="single"/>
          <w:lang w:eastAsia="ru-RU"/>
          <w14:ligatures w14:val="none"/>
        </w:rPr>
        <w:t>Степаненко М.А.</w:t>
      </w:r>
    </w:p>
    <w:p w14:paraId="6E28FC70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    </w:t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  <w:t>(подпись)</w:t>
      </w:r>
      <w:r w:rsidRPr="00676E4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676E43">
        <w:rPr>
          <w:rFonts w:eastAsia="Times New Roman" w:cs="Times New Roman"/>
          <w:kern w:val="0"/>
          <w:szCs w:val="28"/>
          <w:lang w:eastAsia="ru-RU"/>
          <w14:ligatures w14:val="none"/>
        </w:rPr>
        <w:tab/>
      </w:r>
      <w:r w:rsidRPr="00676E43">
        <w:rPr>
          <w:rFonts w:eastAsia="Times New Roman" w:cs="Times New Roman"/>
          <w:kern w:val="0"/>
          <w:szCs w:val="28"/>
          <w:lang w:eastAsia="ru-RU"/>
          <w14:ligatures w14:val="none"/>
        </w:rPr>
        <w:tab/>
        <w:t xml:space="preserve"> </w:t>
      </w:r>
      <w:proofErr w:type="gramStart"/>
      <w:r w:rsidRPr="00676E43">
        <w:rPr>
          <w:rFonts w:eastAsia="Times New Roman" w:cs="Times New Roman"/>
          <w:kern w:val="0"/>
          <w:szCs w:val="28"/>
          <w:lang w:eastAsia="ru-RU"/>
          <w14:ligatures w14:val="none"/>
        </w:rPr>
        <w:tab/>
        <w:t xml:space="preserve">  </w:t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фамилия, </w:t>
      </w:r>
      <w:proofErr w:type="spellStart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и.,о</w:t>
      </w:r>
      <w:proofErr w:type="spellEnd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.)</w:t>
      </w:r>
    </w:p>
    <w:p w14:paraId="3569357F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kern w:val="0"/>
          <w:sz w:val="8"/>
          <w:szCs w:val="8"/>
          <w:lang w:eastAsia="ru-RU"/>
          <w14:ligatures w14:val="none"/>
        </w:rPr>
      </w:pPr>
    </w:p>
    <w:p w14:paraId="203616B1" w14:textId="77777777" w:rsidR="00676E43" w:rsidRPr="00676E43" w:rsidRDefault="00676E43" w:rsidP="00676E43">
      <w:pPr>
        <w:spacing w:before="240" w:line="360" w:lineRule="auto"/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>СТУДЕНТ:</w:t>
      </w:r>
    </w:p>
    <w:p w14:paraId="561137B3" w14:textId="01782742" w:rsidR="00676E43" w:rsidRPr="00676E43" w:rsidRDefault="00676E43" w:rsidP="00676E43">
      <w:pPr>
        <w:tabs>
          <w:tab w:val="left" w:pos="9355"/>
        </w:tabs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________________                    </w:t>
      </w:r>
      <w:r w:rsidR="009F6856">
        <w:rPr>
          <w:rFonts w:eastAsia="Times New Roman" w:cs="Times New Roman"/>
          <w:kern w:val="0"/>
          <w:sz w:val="24"/>
          <w:u w:val="single"/>
          <w:lang w:eastAsia="ru-RU"/>
          <w14:ligatures w14:val="none"/>
        </w:rPr>
        <w:t>Сидоров Г.В</w:t>
      </w:r>
      <w:r w:rsidRPr="00676E43">
        <w:rPr>
          <w:rFonts w:eastAsia="Times New Roman" w:cs="Times New Roman"/>
          <w:kern w:val="0"/>
          <w:sz w:val="24"/>
          <w:u w:val="single"/>
          <w:lang w:eastAsia="ru-RU"/>
          <w14:ligatures w14:val="none"/>
        </w:rPr>
        <w:t>.</w:t>
      </w:r>
    </w:p>
    <w:p w14:paraId="6D92BF17" w14:textId="77777777" w:rsidR="00676E43" w:rsidRPr="00676E43" w:rsidRDefault="00676E43" w:rsidP="00676E43">
      <w:pPr>
        <w:ind w:left="4678" w:firstLine="278"/>
        <w:jc w:val="left"/>
        <w:rPr>
          <w:rFonts w:eastAsia="Times New Roman" w:cs="Times New Roman"/>
          <w:color w:val="7F7F7F"/>
          <w:kern w:val="0"/>
          <w:sz w:val="36"/>
          <w:szCs w:val="36"/>
          <w:lang w:eastAsia="ru-RU"/>
          <w14:ligatures w14:val="none"/>
        </w:rPr>
      </w:pP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(подпись)</w:t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proofErr w:type="gramStart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   (</w:t>
      </w:r>
      <w:proofErr w:type="gramEnd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фамилия, </w:t>
      </w:r>
      <w:proofErr w:type="spellStart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и.,о</w:t>
      </w:r>
      <w:proofErr w:type="spellEnd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.) </w:t>
      </w:r>
      <w:r w:rsidRPr="00676E43">
        <w:rPr>
          <w:rFonts w:eastAsia="Times New Roman" w:cs="Times New Roman"/>
          <w:color w:val="7F7F7F"/>
          <w:kern w:val="0"/>
          <w:sz w:val="36"/>
          <w:szCs w:val="36"/>
          <w:lang w:eastAsia="ru-RU"/>
          <w14:ligatures w14:val="none"/>
        </w:rPr>
        <w:t xml:space="preserve"> </w:t>
      </w:r>
    </w:p>
    <w:p w14:paraId="31B9D93B" w14:textId="77777777" w:rsidR="00676E43" w:rsidRPr="00676E43" w:rsidRDefault="00676E43" w:rsidP="00676E43">
      <w:pPr>
        <w:ind w:left="4678" w:firstLine="278"/>
        <w:jc w:val="left"/>
        <w:rPr>
          <w:rFonts w:eastAsia="Times New Roman" w:cs="Times New Roman"/>
          <w:color w:val="7F7F7F"/>
          <w:kern w:val="0"/>
          <w:sz w:val="16"/>
          <w:szCs w:val="16"/>
          <w:lang w:eastAsia="ru-RU"/>
          <w14:ligatures w14:val="none"/>
        </w:rPr>
      </w:pPr>
    </w:p>
    <w:p w14:paraId="41CF7A49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kern w:val="0"/>
          <w:sz w:val="20"/>
          <w:szCs w:val="20"/>
          <w:u w:val="single"/>
          <w:lang w:eastAsia="ru-RU"/>
          <w14:ligatures w14:val="none"/>
        </w:rPr>
      </w:pP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  <w:t xml:space="preserve">                    </w:t>
      </w:r>
      <w:r w:rsidRPr="00676E43">
        <w:rPr>
          <w:rFonts w:eastAsia="Times New Roman" w:cs="Times New Roman"/>
          <w:kern w:val="0"/>
          <w:sz w:val="22"/>
          <w:szCs w:val="20"/>
          <w:u w:val="single"/>
          <w:lang w:eastAsia="ru-RU"/>
          <w14:ligatures w14:val="none"/>
        </w:rPr>
        <w:t>25-ИВТ-4-2</w:t>
      </w:r>
    </w:p>
    <w:p w14:paraId="4F9311CB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</w:pP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  <w:t xml:space="preserve">   (шифр группы)</w:t>
      </w:r>
    </w:p>
    <w:p w14:paraId="581E7954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24216A87" w14:textId="77777777" w:rsidR="00676E43" w:rsidRPr="00676E43" w:rsidRDefault="00676E43" w:rsidP="00676E43">
      <w:pPr>
        <w:spacing w:after="240"/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Работа защищена «___» ____________ </w:t>
      </w:r>
    </w:p>
    <w:p w14:paraId="31007CCF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С оценкой </w:t>
      </w:r>
      <w:r w:rsidRPr="00676E43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t>________________________</w:t>
      </w:r>
    </w:p>
    <w:p w14:paraId="7AC0DAC7" w14:textId="77777777" w:rsidR="000E07FA" w:rsidRDefault="000E07FA" w:rsidP="00E6295A">
      <w:pPr>
        <w:jc w:val="right"/>
        <w:rPr>
          <w:szCs w:val="28"/>
        </w:rPr>
      </w:pPr>
    </w:p>
    <w:p w14:paraId="5395EC5E" w14:textId="77777777" w:rsidR="000E07FA" w:rsidRDefault="000E07FA" w:rsidP="00E6295A">
      <w:pPr>
        <w:jc w:val="right"/>
        <w:rPr>
          <w:szCs w:val="28"/>
        </w:rPr>
      </w:pPr>
    </w:p>
    <w:p w14:paraId="3999B787" w14:textId="77777777" w:rsidR="000E07FA" w:rsidRDefault="000E07FA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bookmarkStart w:id="0" w:name="_Toc226702432" w:displacedByCustomXml="next"/>
    <w:sdt>
      <w:sdtPr>
        <w:rPr>
          <w:b w:val="0"/>
          <w:caps w:val="0"/>
          <w:szCs w:val="24"/>
        </w:rPr>
        <w:id w:val="-87847056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92286AA" w14:textId="77777777" w:rsidR="001D270A" w:rsidRDefault="00E02FF6" w:rsidP="00E02FF6">
          <w:pPr>
            <w:pStyle w:val="-1"/>
            <w:numPr>
              <w:ilvl w:val="0"/>
              <w:numId w:val="0"/>
            </w:numPr>
            <w:ind w:left="284"/>
          </w:pPr>
          <w:r>
            <w:t>Содержание</w:t>
          </w:r>
          <w:bookmarkEnd w:id="0"/>
        </w:p>
        <w:p w14:paraId="0489A813" w14:textId="1C04292B" w:rsidR="001C1C49" w:rsidRDefault="001D27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02432" w:history="1">
            <w:r w:rsidR="001C1C49" w:rsidRPr="00EB2661">
              <w:rPr>
                <w:rStyle w:val="af"/>
                <w:noProof/>
              </w:rPr>
              <w:t>Содержание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_Toc226702432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877D14">
              <w:rPr>
                <w:noProof/>
                <w:webHidden/>
              </w:rPr>
              <w:t>2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30018458" w14:textId="509724E5" w:rsidR="001C1C49" w:rsidRDefault="00BE561E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3" w:history="1">
            <w:r w:rsidR="001C1C49" w:rsidRPr="00EB2661">
              <w:rPr>
                <w:rStyle w:val="af"/>
                <w:noProof/>
              </w:rPr>
              <w:t>1.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Введение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_Toc226702433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877D14">
              <w:rPr>
                <w:noProof/>
                <w:webHidden/>
              </w:rPr>
              <w:t>3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453EFA96" w14:textId="35223873" w:rsidR="001C1C49" w:rsidRDefault="00BE561E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4" w:history="1">
            <w:r w:rsidR="001C1C49" w:rsidRPr="00EB2661">
              <w:rPr>
                <w:rStyle w:val="af"/>
                <w:noProof/>
              </w:rPr>
              <w:t>1.1.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Цель работы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_Toc226702434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877D14">
              <w:rPr>
                <w:noProof/>
                <w:webHidden/>
              </w:rPr>
              <w:t>3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1C20256F" w14:textId="69D2A355" w:rsidR="001C1C49" w:rsidRDefault="00BE561E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5" w:history="1">
            <w:r w:rsidR="001C1C49" w:rsidRPr="00EB2661">
              <w:rPr>
                <w:rStyle w:val="af"/>
                <w:noProof/>
              </w:rPr>
              <w:t>1.2.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Вариант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_Toc226702435 \h </w:instrText>
            </w:r>
            <w:r w:rsidR="001C1C49">
              <w:rPr>
                <w:noProof/>
                <w:webHidden/>
              </w:rPr>
              <w:fldChar w:fldCharType="separate"/>
            </w:r>
            <w:r w:rsidR="00877D14">
              <w:rPr>
                <w:b/>
                <w:bCs/>
                <w:noProof/>
                <w:webHidden/>
              </w:rPr>
              <w:t>Ошибка! Закладка не определена.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1848DE1B" w14:textId="79FA2944" w:rsidR="001C1C49" w:rsidRDefault="00BE561E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6" w:history="1">
            <w:r w:rsidR="001C1C49" w:rsidRPr="00EB2661">
              <w:rPr>
                <w:rStyle w:val="af"/>
                <w:noProof/>
              </w:rPr>
              <w:t>2.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Выполнение работы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_Toc226702436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877D14">
              <w:rPr>
                <w:noProof/>
                <w:webHidden/>
              </w:rPr>
              <w:t>4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3E7D6FED" w14:textId="6E0F922F" w:rsidR="001C1C49" w:rsidRDefault="00BE561E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7" w:history="1">
            <w:r w:rsidR="001C1C49" w:rsidRPr="00EB2661">
              <w:rPr>
                <w:rStyle w:val="af"/>
                <w:noProof/>
              </w:rPr>
              <w:t>2.1.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Построение блок-схемы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_Toc226702437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877D14">
              <w:rPr>
                <w:noProof/>
                <w:webHidden/>
              </w:rPr>
              <w:t>4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6D3BA0D3" w14:textId="40758871" w:rsidR="001C1C49" w:rsidRDefault="00BE561E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8" w:history="1">
            <w:r w:rsidR="001C1C49" w:rsidRPr="00EB2661">
              <w:rPr>
                <w:rStyle w:val="af"/>
                <w:noProof/>
              </w:rPr>
              <w:t>3.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Заключение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_Toc226702438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877D14">
              <w:rPr>
                <w:noProof/>
                <w:webHidden/>
              </w:rPr>
              <w:t>5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551D886C" w14:textId="2395B4AB" w:rsidR="001D270A" w:rsidRDefault="001D270A">
          <w:r>
            <w:rPr>
              <w:b/>
              <w:bCs/>
            </w:rPr>
            <w:fldChar w:fldCharType="end"/>
          </w:r>
        </w:p>
      </w:sdtContent>
    </w:sdt>
    <w:p w14:paraId="6907878D" w14:textId="77777777" w:rsidR="00C80D1E" w:rsidRDefault="00C80D1E">
      <w:pPr>
        <w:spacing w:after="160" w:line="259" w:lineRule="auto"/>
        <w:ind w:firstLine="0"/>
        <w:jc w:val="left"/>
      </w:pPr>
    </w:p>
    <w:p w14:paraId="60E810C6" w14:textId="77777777" w:rsidR="00DF6FC7" w:rsidRDefault="00DF6FC7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41D872FE" w14:textId="77777777" w:rsidR="000E07FA" w:rsidRDefault="00E02FF6" w:rsidP="00647D1F">
      <w:pPr>
        <w:pStyle w:val="-1"/>
      </w:pPr>
      <w:bookmarkStart w:id="1" w:name="_Toc226702433"/>
      <w:r>
        <w:lastRenderedPageBreak/>
        <w:t>В</w:t>
      </w:r>
      <w:r w:rsidR="00E5019B">
        <w:t>ведение</w:t>
      </w:r>
      <w:bookmarkEnd w:id="1"/>
    </w:p>
    <w:p w14:paraId="27C045CE" w14:textId="2F562BEE" w:rsidR="00647D1F" w:rsidRDefault="006D2433" w:rsidP="00647D1F">
      <w:pPr>
        <w:pStyle w:val="-2"/>
      </w:pPr>
      <w:bookmarkStart w:id="2" w:name="_Toc226702434"/>
      <w:r>
        <w:t>Цель работы</w:t>
      </w:r>
      <w:bookmarkEnd w:id="2"/>
    </w:p>
    <w:p w14:paraId="17E00AE1" w14:textId="4C0D1E85" w:rsidR="001C1C49" w:rsidRPr="001C1C49" w:rsidRDefault="009F6856" w:rsidP="001C1C49">
      <w:r>
        <w:t xml:space="preserve">Построить </w:t>
      </w:r>
      <w:r w:rsidR="001C1C49" w:rsidRPr="001C1C49">
        <w:t xml:space="preserve">подробную блок-схему алгоритма решения задачи по </w:t>
      </w:r>
      <w:r>
        <w:t>заданному варианту</w:t>
      </w:r>
      <w:r w:rsidR="001C1C49" w:rsidRPr="001C1C49">
        <w:t>.</w:t>
      </w:r>
    </w:p>
    <w:p w14:paraId="189CB171" w14:textId="059E41C9" w:rsidR="003839C4" w:rsidRDefault="009F6856" w:rsidP="00F56C3F">
      <w:pPr>
        <w:pStyle w:val="-2"/>
      </w:pPr>
      <w:r>
        <w:t>Задание</w:t>
      </w:r>
    </w:p>
    <w:p w14:paraId="36B3D24E" w14:textId="061324C7" w:rsidR="001C1C49" w:rsidRPr="009F6856" w:rsidRDefault="009F6856" w:rsidP="001C1C49">
      <w:r>
        <w:t>Вариант 19</w:t>
      </w:r>
      <w:r w:rsidRPr="009F6856">
        <w:t xml:space="preserve">: </w:t>
      </w:r>
      <w:r>
        <w:t>Удалить из данной строки все повторения символов</w:t>
      </w:r>
      <w:r w:rsidRPr="009F6856">
        <w:t>.</w:t>
      </w:r>
    </w:p>
    <w:p w14:paraId="4E4FF5E5" w14:textId="77777777" w:rsidR="00647D1F" w:rsidRDefault="000A3447" w:rsidP="00647D1F">
      <w:pPr>
        <w:pStyle w:val="-1"/>
      </w:pPr>
      <w:bookmarkStart w:id="3" w:name="_Toc226702436"/>
      <w:r>
        <w:lastRenderedPageBreak/>
        <w:t>Выполнение работы</w:t>
      </w:r>
      <w:bookmarkEnd w:id="3"/>
    </w:p>
    <w:p w14:paraId="6C9934B8" w14:textId="1EC2D3A6" w:rsidR="00647D1F" w:rsidRDefault="001C1C49" w:rsidP="00AC61AA">
      <w:pPr>
        <w:pStyle w:val="-2"/>
      </w:pPr>
      <w:bookmarkStart w:id="4" w:name="_Toc226702437"/>
      <w:r>
        <w:t>Построение блок-схемы</w:t>
      </w:r>
      <w:bookmarkEnd w:id="4"/>
    </w:p>
    <w:p w14:paraId="333E4C51" w14:textId="3B2DADCF" w:rsidR="001C1C49" w:rsidRPr="001C1C49" w:rsidRDefault="001C1C49" w:rsidP="001C1C49">
      <w:r>
        <w:t xml:space="preserve">Блок-схема представлена на Рис. 1. </w:t>
      </w:r>
    </w:p>
    <w:p w14:paraId="0974E39C" w14:textId="6271B963" w:rsidR="001C1C49" w:rsidRDefault="009F6856" w:rsidP="00105870">
      <w:pPr>
        <w:keepNext/>
        <w:ind w:firstLine="1560"/>
      </w:pPr>
      <w:r w:rsidRPr="009F6856"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5AD2C94E" wp14:editId="5E6F47E4">
            <wp:simplePos x="0" y="0"/>
            <wp:positionH relativeFrom="column">
              <wp:posOffset>-880110</wp:posOffset>
            </wp:positionH>
            <wp:positionV relativeFrom="paragraph">
              <wp:posOffset>209272</wp:posOffset>
            </wp:positionV>
            <wp:extent cx="7213373" cy="6315075"/>
            <wp:effectExtent l="0" t="0" r="6985" b="0"/>
            <wp:wrapThrough wrapText="bothSides">
              <wp:wrapPolygon edited="0">
                <wp:start x="0" y="0"/>
                <wp:lineTo x="0" y="21502"/>
                <wp:lineTo x="21564" y="21502"/>
                <wp:lineTo x="21564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373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98DE9" w14:textId="203A1BD4" w:rsidR="001C1C49" w:rsidRDefault="001C1C49" w:rsidP="001C1C49">
      <w:pPr>
        <w:pStyle w:val="ac"/>
        <w:ind w:firstLine="4536"/>
        <w:jc w:val="both"/>
      </w:pPr>
      <w:r>
        <w:t xml:space="preserve">Рис. </w:t>
      </w:r>
      <w:r w:rsidR="00BE561E">
        <w:fldChar w:fldCharType="begin"/>
      </w:r>
      <w:r w:rsidR="00BE561E">
        <w:instrText xml:space="preserve"> SEQ Рис. \* ARABIC </w:instrText>
      </w:r>
      <w:r w:rsidR="00BE561E">
        <w:fldChar w:fldCharType="separate"/>
      </w:r>
      <w:r w:rsidR="00877D14">
        <w:rPr>
          <w:noProof/>
        </w:rPr>
        <w:t>1</w:t>
      </w:r>
      <w:r w:rsidR="00BE561E">
        <w:rPr>
          <w:noProof/>
        </w:rPr>
        <w:fldChar w:fldCharType="end"/>
      </w:r>
    </w:p>
    <w:p w14:paraId="4C887193" w14:textId="77777777" w:rsidR="00AC61AA" w:rsidRPr="00AC61AA" w:rsidRDefault="00AC61AA" w:rsidP="00AC61AA"/>
    <w:p w14:paraId="297A02A0" w14:textId="77777777" w:rsidR="00AC61AA" w:rsidRDefault="00AC61AA" w:rsidP="00676E43">
      <w:pPr>
        <w:tabs>
          <w:tab w:val="left" w:pos="8310"/>
        </w:tabs>
        <w:ind w:firstLine="0"/>
      </w:pPr>
    </w:p>
    <w:p w14:paraId="48C36F05" w14:textId="77777777" w:rsidR="00AC61AA" w:rsidRDefault="00E41D09" w:rsidP="00E41D09">
      <w:pPr>
        <w:pStyle w:val="-1"/>
      </w:pPr>
      <w:bookmarkStart w:id="5" w:name="_Toc226702438"/>
      <w:r>
        <w:lastRenderedPageBreak/>
        <w:t>Заключение</w:t>
      </w:r>
      <w:bookmarkEnd w:id="5"/>
    </w:p>
    <w:p w14:paraId="0C86E3D1" w14:textId="14B05AF0" w:rsidR="00E41D09" w:rsidRPr="00E41D09" w:rsidRDefault="001C1C49" w:rsidP="001C1C49">
      <w:pPr>
        <w:ind w:firstLine="284"/>
      </w:pPr>
      <w:r w:rsidRPr="001C1C49">
        <w:t>В ходе лабораторной работы была построена блок-схема алгоритма подсчёта заданной буквы в тексте. При её разработке использованы</w:t>
      </w:r>
      <w:r w:rsidR="00877D14">
        <w:t xml:space="preserve"> практически все</w:t>
      </w:r>
      <w:r w:rsidRPr="001C1C49">
        <w:t xml:space="preserve"> основные типы вершин (функциональные, предикатные) и базовые алгоритмические структуры (</w:t>
      </w:r>
      <w:r w:rsidR="00877D14">
        <w:t>композиция</w:t>
      </w:r>
      <w:r w:rsidRPr="001C1C49">
        <w:t xml:space="preserve">, альтернатива, цикл с предусловием). Полученный алгоритм обладает всеми необходимыми свойствами: дискретностью, понятностью, </w:t>
      </w:r>
      <w:r w:rsidR="00877D14">
        <w:t>детерминированностью</w:t>
      </w:r>
      <w:r w:rsidRPr="001C1C49">
        <w:t>, результативностью и массовостью (благодаря вводу текста и буквы). Таким образом, блок-схема является наглядным способом графического представления алгоритма.</w:t>
      </w:r>
      <w:bookmarkStart w:id="6" w:name="_GoBack"/>
      <w:bookmarkEnd w:id="6"/>
    </w:p>
    <w:sectPr w:rsidR="00E41D09" w:rsidRPr="00E41D09" w:rsidSect="00735002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C49A10" w14:textId="77777777" w:rsidR="00BE561E" w:rsidRDefault="00BE561E" w:rsidP="0058097A">
      <w:r>
        <w:separator/>
      </w:r>
    </w:p>
  </w:endnote>
  <w:endnote w:type="continuationSeparator" w:id="0">
    <w:p w14:paraId="2B38C673" w14:textId="77777777" w:rsidR="00BE561E" w:rsidRDefault="00BE561E" w:rsidP="00580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5210743"/>
      <w:docPartObj>
        <w:docPartGallery w:val="Page Numbers (Bottom of Page)"/>
        <w:docPartUnique/>
      </w:docPartObj>
    </w:sdtPr>
    <w:sdtEndPr/>
    <w:sdtContent>
      <w:p w14:paraId="12700446" w14:textId="1EFAC01F" w:rsidR="00EB0C16" w:rsidRDefault="00EB0C16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29B0">
          <w:rPr>
            <w:noProof/>
          </w:rPr>
          <w:t>5</w:t>
        </w:r>
        <w:r>
          <w:fldChar w:fldCharType="end"/>
        </w:r>
      </w:p>
    </w:sdtContent>
  </w:sdt>
  <w:p w14:paraId="6E60A188" w14:textId="77777777" w:rsidR="00EB0C16" w:rsidRDefault="00EB0C1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2CB207" w14:textId="77777777" w:rsidR="00676E43" w:rsidRPr="00B5441A" w:rsidRDefault="00676E43" w:rsidP="00676E43">
    <w:pPr>
      <w:jc w:val="center"/>
      <w:rPr>
        <w:rFonts w:eastAsia="Times New Roman"/>
        <w:sz w:val="24"/>
        <w:lang w:eastAsia="ru-RU"/>
      </w:rPr>
    </w:pPr>
    <w:r w:rsidRPr="00B5441A">
      <w:rPr>
        <w:rFonts w:eastAsia="Times New Roman"/>
        <w:sz w:val="24"/>
        <w:lang w:eastAsia="ru-RU"/>
      </w:rPr>
      <w:t xml:space="preserve">Нижний Новгород </w:t>
    </w:r>
  </w:p>
  <w:p w14:paraId="35B67AE1" w14:textId="77777777" w:rsidR="00676E43" w:rsidRDefault="00676E43" w:rsidP="00676E43">
    <w:pPr>
      <w:jc w:val="center"/>
      <w:rPr>
        <w:rFonts w:eastAsia="Times New Roman"/>
        <w:sz w:val="24"/>
        <w:lang w:eastAsia="ru-RU"/>
      </w:rPr>
    </w:pPr>
  </w:p>
  <w:p w14:paraId="3494D664" w14:textId="77777777" w:rsidR="00676E43" w:rsidRPr="00357DE8" w:rsidRDefault="00676E43" w:rsidP="00676E43">
    <w:pPr>
      <w:jc w:val="center"/>
      <w:rPr>
        <w:rFonts w:eastAsia="Times New Roman"/>
        <w:sz w:val="24"/>
        <w:lang w:eastAsia="ru-RU"/>
      </w:rPr>
    </w:pPr>
    <w:r>
      <w:rPr>
        <w:rFonts w:eastAsia="Times New Roman"/>
        <w:sz w:val="24"/>
        <w:lang w:eastAsia="ru-RU"/>
      </w:rPr>
      <w:t>2026</w:t>
    </w:r>
    <w:r w:rsidRPr="00B5441A">
      <w:rPr>
        <w:rFonts w:eastAsia="Times New Roman"/>
        <w:sz w:val="24"/>
        <w:lang w:eastAsia="ru-RU"/>
      </w:rPr>
      <w:t xml:space="preserve"> г.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673F41" w14:textId="77777777" w:rsidR="00BE561E" w:rsidRDefault="00BE561E" w:rsidP="0058097A">
      <w:r>
        <w:separator/>
      </w:r>
    </w:p>
  </w:footnote>
  <w:footnote w:type="continuationSeparator" w:id="0">
    <w:p w14:paraId="6437AC09" w14:textId="77777777" w:rsidR="00BE561E" w:rsidRDefault="00BE561E" w:rsidP="00580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233F7"/>
    <w:multiLevelType w:val="hybridMultilevel"/>
    <w:tmpl w:val="AE7657DA"/>
    <w:lvl w:ilvl="0" w:tplc="C55A9026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FE0BDC"/>
    <w:multiLevelType w:val="multilevel"/>
    <w:tmpl w:val="43A47E0A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5F2621"/>
    <w:multiLevelType w:val="hybridMultilevel"/>
    <w:tmpl w:val="96A0168E"/>
    <w:lvl w:ilvl="0" w:tplc="A77CC78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DE1153C"/>
    <w:multiLevelType w:val="hybridMultilevel"/>
    <w:tmpl w:val="E6BC7F52"/>
    <w:lvl w:ilvl="0" w:tplc="78B2D89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6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C49"/>
    <w:rsid w:val="000262A2"/>
    <w:rsid w:val="000560AC"/>
    <w:rsid w:val="00061EDD"/>
    <w:rsid w:val="00062139"/>
    <w:rsid w:val="000A3447"/>
    <w:rsid w:val="000E07FA"/>
    <w:rsid w:val="000E2232"/>
    <w:rsid w:val="000E4EF3"/>
    <w:rsid w:val="000E59E0"/>
    <w:rsid w:val="00105870"/>
    <w:rsid w:val="001426C1"/>
    <w:rsid w:val="001551F6"/>
    <w:rsid w:val="00177FAB"/>
    <w:rsid w:val="001818B5"/>
    <w:rsid w:val="001A7CB8"/>
    <w:rsid w:val="001C1C49"/>
    <w:rsid w:val="001C3D10"/>
    <w:rsid w:val="001D270A"/>
    <w:rsid w:val="001F42A4"/>
    <w:rsid w:val="00205561"/>
    <w:rsid w:val="00236F81"/>
    <w:rsid w:val="00283CF6"/>
    <w:rsid w:val="002A24FA"/>
    <w:rsid w:val="002C46CE"/>
    <w:rsid w:val="002D1E1A"/>
    <w:rsid w:val="002D7EEE"/>
    <w:rsid w:val="00347204"/>
    <w:rsid w:val="003808AB"/>
    <w:rsid w:val="003839C4"/>
    <w:rsid w:val="003E5F63"/>
    <w:rsid w:val="0045294F"/>
    <w:rsid w:val="00457825"/>
    <w:rsid w:val="00484E08"/>
    <w:rsid w:val="004A5709"/>
    <w:rsid w:val="004C06D5"/>
    <w:rsid w:val="004E343C"/>
    <w:rsid w:val="005056F3"/>
    <w:rsid w:val="005510A4"/>
    <w:rsid w:val="0056162C"/>
    <w:rsid w:val="0058097A"/>
    <w:rsid w:val="00591D32"/>
    <w:rsid w:val="005C0673"/>
    <w:rsid w:val="006129B0"/>
    <w:rsid w:val="00647D1F"/>
    <w:rsid w:val="00654ABC"/>
    <w:rsid w:val="006575B8"/>
    <w:rsid w:val="006704C4"/>
    <w:rsid w:val="00676E43"/>
    <w:rsid w:val="00685FD2"/>
    <w:rsid w:val="00692703"/>
    <w:rsid w:val="006964D2"/>
    <w:rsid w:val="006C0FFC"/>
    <w:rsid w:val="006D2433"/>
    <w:rsid w:val="0070292C"/>
    <w:rsid w:val="00723360"/>
    <w:rsid w:val="00735002"/>
    <w:rsid w:val="007820E7"/>
    <w:rsid w:val="007B5CF6"/>
    <w:rsid w:val="007C46AD"/>
    <w:rsid w:val="0084447E"/>
    <w:rsid w:val="00863DAA"/>
    <w:rsid w:val="00877D14"/>
    <w:rsid w:val="00885EA6"/>
    <w:rsid w:val="00887F0A"/>
    <w:rsid w:val="00890772"/>
    <w:rsid w:val="00925263"/>
    <w:rsid w:val="00996B64"/>
    <w:rsid w:val="009B467B"/>
    <w:rsid w:val="009E59BF"/>
    <w:rsid w:val="009F6856"/>
    <w:rsid w:val="00A04388"/>
    <w:rsid w:val="00A20560"/>
    <w:rsid w:val="00A75D1D"/>
    <w:rsid w:val="00AA27D9"/>
    <w:rsid w:val="00AC3E11"/>
    <w:rsid w:val="00AC4184"/>
    <w:rsid w:val="00AC61AA"/>
    <w:rsid w:val="00AD6F64"/>
    <w:rsid w:val="00B5213A"/>
    <w:rsid w:val="00B82555"/>
    <w:rsid w:val="00BA69B7"/>
    <w:rsid w:val="00BC15A8"/>
    <w:rsid w:val="00BE561E"/>
    <w:rsid w:val="00C25022"/>
    <w:rsid w:val="00C51330"/>
    <w:rsid w:val="00C66605"/>
    <w:rsid w:val="00C80D1E"/>
    <w:rsid w:val="00C92ECF"/>
    <w:rsid w:val="00CA5044"/>
    <w:rsid w:val="00CE5895"/>
    <w:rsid w:val="00CE784E"/>
    <w:rsid w:val="00D478E3"/>
    <w:rsid w:val="00D52AB1"/>
    <w:rsid w:val="00D66C7E"/>
    <w:rsid w:val="00D94524"/>
    <w:rsid w:val="00DA1BB7"/>
    <w:rsid w:val="00DA2824"/>
    <w:rsid w:val="00DD2A23"/>
    <w:rsid w:val="00DF6FC7"/>
    <w:rsid w:val="00E02FF6"/>
    <w:rsid w:val="00E05E85"/>
    <w:rsid w:val="00E25520"/>
    <w:rsid w:val="00E31A5C"/>
    <w:rsid w:val="00E41D09"/>
    <w:rsid w:val="00E45227"/>
    <w:rsid w:val="00E5019B"/>
    <w:rsid w:val="00E57D7F"/>
    <w:rsid w:val="00E6295A"/>
    <w:rsid w:val="00E836F1"/>
    <w:rsid w:val="00EB0C16"/>
    <w:rsid w:val="00EE6DAD"/>
    <w:rsid w:val="00F432E7"/>
    <w:rsid w:val="00F56C3F"/>
    <w:rsid w:val="00F64222"/>
    <w:rsid w:val="00F724E3"/>
    <w:rsid w:val="00FA49EB"/>
    <w:rsid w:val="00FB6B11"/>
    <w:rsid w:val="00FD706E"/>
    <w:rsid w:val="00FF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E9596"/>
  <w15:chartTrackingRefBased/>
  <w15:docId w15:val="{36F8B39B-998F-41DD-9BFE-4508CBE0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839C4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rsid w:val="00DA1B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textrun">
    <w:name w:val="normaltextrun"/>
    <w:basedOn w:val="a1"/>
    <w:rsid w:val="00FB6B11"/>
  </w:style>
  <w:style w:type="character" w:styleId="a4">
    <w:name w:val="annotation reference"/>
    <w:basedOn w:val="a1"/>
    <w:uiPriority w:val="99"/>
    <w:semiHidden/>
    <w:unhideWhenUsed/>
    <w:rsid w:val="00FB6B11"/>
    <w:rPr>
      <w:sz w:val="16"/>
      <w:szCs w:val="16"/>
    </w:rPr>
  </w:style>
  <w:style w:type="paragraph" w:styleId="a5">
    <w:name w:val="annotation text"/>
    <w:basedOn w:val="a0"/>
    <w:link w:val="a6"/>
    <w:uiPriority w:val="99"/>
    <w:unhideWhenUsed/>
    <w:rsid w:val="00FB6B11"/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rsid w:val="00FB6B11"/>
    <w:rPr>
      <w:rFonts w:ascii="Times New Roman" w:hAnsi="Times New Roman"/>
      <w:kern w:val="2"/>
      <w:sz w:val="20"/>
      <w:szCs w:val="20"/>
      <w14:ligatures w14:val="standardContextual"/>
    </w:rPr>
  </w:style>
  <w:style w:type="character" w:customStyle="1" w:styleId="eop">
    <w:name w:val="eop"/>
    <w:basedOn w:val="a1"/>
    <w:rsid w:val="00B82555"/>
  </w:style>
  <w:style w:type="paragraph" w:styleId="a7">
    <w:name w:val="header"/>
    <w:basedOn w:val="a0"/>
    <w:link w:val="a8"/>
    <w:uiPriority w:val="99"/>
    <w:unhideWhenUsed/>
    <w:rsid w:val="0058097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58097A"/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a9">
    <w:name w:val="footer"/>
    <w:basedOn w:val="a0"/>
    <w:link w:val="aa"/>
    <w:uiPriority w:val="99"/>
    <w:unhideWhenUsed/>
    <w:rsid w:val="0058097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58097A"/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-1">
    <w:name w:val="Ур-1"/>
    <w:basedOn w:val="a0"/>
    <w:next w:val="a0"/>
    <w:link w:val="-10"/>
    <w:qFormat/>
    <w:rsid w:val="00647D1F"/>
    <w:pPr>
      <w:keepNext/>
      <w:pageBreakBefore/>
      <w:numPr>
        <w:numId w:val="4"/>
      </w:numPr>
      <w:jc w:val="center"/>
      <w:outlineLvl w:val="0"/>
    </w:pPr>
    <w:rPr>
      <w:b/>
      <w:caps/>
      <w:szCs w:val="28"/>
    </w:rPr>
  </w:style>
  <w:style w:type="paragraph" w:styleId="a">
    <w:name w:val="No Spacing"/>
    <w:basedOn w:val="a0"/>
    <w:next w:val="a0"/>
    <w:link w:val="ab"/>
    <w:uiPriority w:val="1"/>
    <w:rsid w:val="000E2232"/>
    <w:pPr>
      <w:numPr>
        <w:numId w:val="2"/>
      </w:numPr>
      <w:ind w:hanging="357"/>
      <w:outlineLvl w:val="1"/>
    </w:pPr>
  </w:style>
  <w:style w:type="character" w:customStyle="1" w:styleId="-10">
    <w:name w:val="Ур-1 Знак"/>
    <w:basedOn w:val="a1"/>
    <w:link w:val="-1"/>
    <w:rsid w:val="00647D1F"/>
    <w:rPr>
      <w:rFonts w:ascii="Times New Roman" w:hAnsi="Times New Roman"/>
      <w:b/>
      <w:caps/>
      <w:kern w:val="2"/>
      <w:sz w:val="28"/>
      <w:szCs w:val="28"/>
      <w14:ligatures w14:val="standardContextual"/>
    </w:rPr>
  </w:style>
  <w:style w:type="paragraph" w:customStyle="1" w:styleId="-2">
    <w:name w:val="Ур-2"/>
    <w:basedOn w:val="a0"/>
    <w:next w:val="a0"/>
    <w:link w:val="-20"/>
    <w:qFormat/>
    <w:rsid w:val="006D2433"/>
    <w:pPr>
      <w:keepNext/>
      <w:numPr>
        <w:ilvl w:val="1"/>
        <w:numId w:val="4"/>
      </w:numPr>
      <w:outlineLvl w:val="1"/>
    </w:pPr>
    <w:rPr>
      <w:b/>
    </w:rPr>
  </w:style>
  <w:style w:type="paragraph" w:customStyle="1" w:styleId="-3">
    <w:name w:val="Ур-3"/>
    <w:basedOn w:val="a0"/>
    <w:next w:val="a0"/>
    <w:qFormat/>
    <w:rsid w:val="00647D1F"/>
    <w:pPr>
      <w:numPr>
        <w:ilvl w:val="2"/>
        <w:numId w:val="4"/>
      </w:numPr>
    </w:pPr>
    <w:rPr>
      <w:i/>
    </w:rPr>
  </w:style>
  <w:style w:type="character" w:customStyle="1" w:styleId="ab">
    <w:name w:val="Без интервала Знак"/>
    <w:basedOn w:val="a1"/>
    <w:link w:val="a"/>
    <w:uiPriority w:val="1"/>
    <w:rsid w:val="000E2232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-20">
    <w:name w:val="Ур-2 Знак"/>
    <w:basedOn w:val="ab"/>
    <w:link w:val="-2"/>
    <w:rsid w:val="006D2433"/>
    <w:rPr>
      <w:rFonts w:ascii="Times New Roman" w:hAnsi="Times New Roman"/>
      <w:b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1"/>
    <w:link w:val="1"/>
    <w:uiPriority w:val="9"/>
    <w:rsid w:val="00DA1BB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customStyle="1" w:styleId="0">
    <w:name w:val="0"/>
    <w:basedOn w:val="-3"/>
    <w:rsid w:val="00DA1BB7"/>
  </w:style>
  <w:style w:type="paragraph" w:styleId="ac">
    <w:name w:val="caption"/>
    <w:basedOn w:val="a0"/>
    <w:next w:val="a0"/>
    <w:uiPriority w:val="35"/>
    <w:unhideWhenUsed/>
    <w:qFormat/>
    <w:rsid w:val="00E31A5C"/>
    <w:pPr>
      <w:spacing w:after="200"/>
      <w:jc w:val="center"/>
    </w:pPr>
    <w:rPr>
      <w:i/>
      <w:iCs/>
      <w:sz w:val="24"/>
      <w:szCs w:val="18"/>
    </w:rPr>
  </w:style>
  <w:style w:type="table" w:styleId="ad">
    <w:name w:val="Table Grid"/>
    <w:basedOn w:val="a2"/>
    <w:uiPriority w:val="39"/>
    <w:rsid w:val="00AC6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0"/>
    <w:uiPriority w:val="39"/>
    <w:unhideWhenUsed/>
    <w:qFormat/>
    <w:rsid w:val="001D270A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1D270A"/>
    <w:pPr>
      <w:spacing w:after="100"/>
    </w:pPr>
  </w:style>
  <w:style w:type="paragraph" w:styleId="2">
    <w:name w:val="toc 2"/>
    <w:basedOn w:val="a0"/>
    <w:next w:val="a0"/>
    <w:autoRedefine/>
    <w:uiPriority w:val="39"/>
    <w:unhideWhenUsed/>
    <w:rsid w:val="001D270A"/>
    <w:pPr>
      <w:spacing w:after="100"/>
      <w:ind w:left="280"/>
    </w:pPr>
  </w:style>
  <w:style w:type="character" w:styleId="af">
    <w:name w:val="Hyperlink"/>
    <w:basedOn w:val="a1"/>
    <w:uiPriority w:val="99"/>
    <w:unhideWhenUsed/>
    <w:rsid w:val="001D270A"/>
    <w:rPr>
      <w:color w:val="0563C1" w:themeColor="hyperlink"/>
      <w:u w:val="single"/>
    </w:rPr>
  </w:style>
  <w:style w:type="paragraph" w:styleId="af0">
    <w:name w:val="Balloon Text"/>
    <w:basedOn w:val="a0"/>
    <w:link w:val="af1"/>
    <w:uiPriority w:val="99"/>
    <w:semiHidden/>
    <w:unhideWhenUsed/>
    <w:rsid w:val="00877D14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1"/>
    <w:link w:val="af0"/>
    <w:uiPriority w:val="99"/>
    <w:semiHidden/>
    <w:rsid w:val="00877D14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y\OneDrive\&#1042;&#1059;&#1047;\2%20&#1089;&#1077;&#1084;&#1077;&#1089;&#1090;&#1088;\&#1048;&#1050;&#1058;\&#1051;&#1072;&#1073;&#1086;&#1088;&#1072;&#1090;&#1086;&#1088;&#1085;&#1099;&#1077;\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F6F845-AE3B-4915-B4BB-7FF20F1FE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15</TotalTime>
  <Pages>5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RePack by Diakov</cp:lastModifiedBy>
  <cp:revision>3</cp:revision>
  <cp:lastPrinted>2026-04-23T20:05:00Z</cp:lastPrinted>
  <dcterms:created xsi:type="dcterms:W3CDTF">2026-04-22T18:15:00Z</dcterms:created>
  <dcterms:modified xsi:type="dcterms:W3CDTF">2026-04-23T20:17:00Z</dcterms:modified>
</cp:coreProperties>
</file>