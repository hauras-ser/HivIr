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63759" w14:textId="77777777" w:rsidR="00085BCC" w:rsidRDefault="00085BCC" w:rsidP="00810224">
      <w:pPr>
        <w:pStyle w:val="-1"/>
        <w:numPr>
          <w:ilvl w:val="0"/>
          <w:numId w:val="0"/>
        </w:numPr>
      </w:pPr>
    </w:p>
    <w:p w14:paraId="1C9B74C4" w14:textId="36C28863" w:rsidR="00085BCC" w:rsidRPr="00085BCC" w:rsidRDefault="00085BCC" w:rsidP="00A36EDC">
      <w:pPr>
        <w:jc w:val="center"/>
        <w:rPr>
          <w:sz w:val="24"/>
        </w:rPr>
      </w:pPr>
      <w:r w:rsidRPr="00085BCC">
        <w:t>МИНОБРНАУКИ РОССИИ</w:t>
      </w:r>
    </w:p>
    <w:p w14:paraId="12DB466B" w14:textId="77777777" w:rsidR="00085BCC" w:rsidRPr="00085BCC" w:rsidRDefault="00085BCC" w:rsidP="00A36EDC">
      <w:pPr>
        <w:jc w:val="center"/>
        <w:rPr>
          <w:sz w:val="24"/>
        </w:rPr>
      </w:pPr>
      <w:r w:rsidRPr="00085BCC">
        <w:rPr>
          <w:noProof/>
        </w:rPr>
        <w:drawing>
          <wp:anchor distT="0" distB="0" distL="114300" distR="114300" simplePos="0" relativeHeight="251659264" behindDoc="1" locked="0" layoutInCell="1" allowOverlap="1" wp14:anchorId="0D9E1880" wp14:editId="051EB01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5BCC"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012927BA" w14:textId="77777777" w:rsidR="00085BCC" w:rsidRPr="00085BCC" w:rsidRDefault="00085BCC" w:rsidP="00A36EDC">
      <w:pPr>
        <w:jc w:val="center"/>
        <w:rPr>
          <w:sz w:val="24"/>
        </w:rPr>
      </w:pPr>
      <w:r w:rsidRPr="00085BCC">
        <w:rPr>
          <w:sz w:val="24"/>
        </w:rPr>
        <w:t>НИЖЕГОРОДСКИЙ ГОСУДАРСТВЕННЫЙ ТЕХНИЧЕСКИЙ</w:t>
      </w:r>
    </w:p>
    <w:p w14:paraId="22E5CE88" w14:textId="77777777" w:rsidR="00085BCC" w:rsidRPr="00085BCC" w:rsidRDefault="00085BCC" w:rsidP="00A36EDC">
      <w:pPr>
        <w:jc w:val="center"/>
        <w:rPr>
          <w:sz w:val="24"/>
        </w:rPr>
      </w:pPr>
      <w:r w:rsidRPr="00085BCC">
        <w:rPr>
          <w:sz w:val="24"/>
        </w:rPr>
        <w:t>УНИВЕРСИТЕТ им. Р.Е.АЛЕКСЕЕВА</w:t>
      </w:r>
    </w:p>
    <w:p w14:paraId="65310794" w14:textId="77777777" w:rsidR="00085BCC" w:rsidRPr="00085BCC" w:rsidRDefault="00085BCC" w:rsidP="00085BCC">
      <w:pPr>
        <w:spacing w:after="200" w:line="276" w:lineRule="auto"/>
        <w:ind w:left="567" w:firstLine="0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4FCABBF" w14:textId="77777777" w:rsidR="00085BCC" w:rsidRPr="00085BCC" w:rsidRDefault="00085BCC" w:rsidP="00085BCC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85BCC">
        <w:rPr>
          <w:rFonts w:eastAsia="Calibri" w:cs="Times New Roman"/>
          <w:kern w:val="0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0C557AA2" w14:textId="77777777" w:rsidR="00085BCC" w:rsidRPr="00085BCC" w:rsidRDefault="00085BCC" w:rsidP="00085BCC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85BCC">
        <w:rPr>
          <w:rFonts w:eastAsia="Calibri" w:cs="Times New Roman"/>
          <w:kern w:val="0"/>
          <w:szCs w:val="28"/>
          <w14:ligatures w14:val="none"/>
        </w:rPr>
        <w:t>Кафедра информатики и систем управления</w:t>
      </w:r>
    </w:p>
    <w:p w14:paraId="464E4DD3" w14:textId="77777777" w:rsidR="00085BCC" w:rsidRPr="00085BCC" w:rsidRDefault="00085BCC" w:rsidP="00085BCC">
      <w:pPr>
        <w:spacing w:after="200"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5078F57" w14:textId="529EBF31" w:rsidR="00A55D5A" w:rsidRDefault="00196A19" w:rsidP="00085BCC">
      <w:pPr>
        <w:ind w:firstLine="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  <w:r>
        <w:rPr>
          <w:rFonts w:eastAsia="Calibri" w:cs="Times New Roman"/>
          <w:kern w:val="0"/>
          <w:szCs w:val="28"/>
          <w:u w:val="single"/>
          <w14:ligatures w14:val="none"/>
        </w:rPr>
        <w:t>Лабораторная работа №</w:t>
      </w:r>
      <w:r w:rsidR="00243F2D">
        <w:rPr>
          <w:rFonts w:eastAsia="Calibri" w:cs="Times New Roman"/>
          <w:kern w:val="0"/>
          <w:szCs w:val="28"/>
          <w:u w:val="single"/>
          <w:lang w:val="en-US"/>
          <w14:ligatures w14:val="none"/>
        </w:rPr>
        <w:t>2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по теме </w:t>
      </w:r>
    </w:p>
    <w:p w14:paraId="450C819A" w14:textId="0993781C" w:rsidR="00085BCC" w:rsidRPr="00196A19" w:rsidRDefault="00196A19" w:rsidP="00564AA9">
      <w:pPr>
        <w:ind w:firstLine="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  <w:r>
        <w:rPr>
          <w:rFonts w:eastAsia="Calibri" w:cs="Times New Roman"/>
          <w:kern w:val="0"/>
          <w:szCs w:val="28"/>
          <w:u w:val="single"/>
          <w14:ligatures w14:val="none"/>
        </w:rPr>
        <w:t>«</w:t>
      </w:r>
      <w:r w:rsidR="0054201F" w:rsidRPr="0054201F">
        <w:rPr>
          <w:rFonts w:eastAsia="Calibri" w:cs="Times New Roman"/>
          <w:kern w:val="0"/>
          <w:szCs w:val="28"/>
          <w:u w:val="single"/>
          <w14:ligatures w14:val="none"/>
        </w:rPr>
        <w:t>Реализация пошаговых блок-схем алгоритмов</w:t>
      </w:r>
      <w:r>
        <w:rPr>
          <w:rFonts w:eastAsia="Calibri" w:cs="Times New Roman"/>
          <w:kern w:val="0"/>
          <w:szCs w:val="28"/>
          <w:u w:val="single"/>
          <w14:ligatures w14:val="none"/>
        </w:rPr>
        <w:t>»</w:t>
      </w:r>
    </w:p>
    <w:p w14:paraId="0BD4C4A5" w14:textId="77777777" w:rsidR="00085BCC" w:rsidRPr="00085BCC" w:rsidRDefault="00085BCC" w:rsidP="00085BCC">
      <w:pPr>
        <w:ind w:firstLine="0"/>
        <w:jc w:val="center"/>
        <w:rPr>
          <w:rFonts w:eastAsia="Calibri" w:cs="Times New Roman"/>
          <w:color w:val="7F7F7F"/>
          <w:kern w:val="0"/>
          <w:sz w:val="20"/>
          <w:szCs w:val="20"/>
          <w14:ligatures w14:val="none"/>
        </w:rPr>
      </w:pP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(наименование темы проекта или работы)</w:t>
      </w:r>
    </w:p>
    <w:p w14:paraId="7C889D4B" w14:textId="77777777" w:rsidR="00085BCC" w:rsidRPr="00085BCC" w:rsidRDefault="00085BCC" w:rsidP="00085BCC">
      <w:pPr>
        <w:spacing w:after="200" w:line="276" w:lineRule="auto"/>
        <w:ind w:firstLine="0"/>
        <w:jc w:val="center"/>
        <w:rPr>
          <w:rFonts w:eastAsia="Calibri" w:cs="Times New Roman"/>
          <w:color w:val="7F7F7F"/>
          <w:kern w:val="0"/>
          <w:szCs w:val="28"/>
          <w14:ligatures w14:val="none"/>
        </w:rPr>
      </w:pPr>
    </w:p>
    <w:p w14:paraId="623928B3" w14:textId="51E61C1C" w:rsidR="00CE52EB" w:rsidRPr="00085BCC" w:rsidRDefault="00CE52EB" w:rsidP="00CE52EB">
      <w:pPr>
        <w:ind w:firstLine="0"/>
        <w:jc w:val="center"/>
        <w:rPr>
          <w:rFonts w:eastAsia="Calibri" w:cs="Times New Roman"/>
          <w:color w:val="7F7F7F"/>
          <w:kern w:val="0"/>
          <w:szCs w:val="28"/>
          <w14:ligatures w14:val="none"/>
        </w:rPr>
      </w:pPr>
      <w:r w:rsidRPr="00CE52EB">
        <w:rPr>
          <w:sz w:val="40"/>
          <w:szCs w:val="36"/>
        </w:rPr>
        <w:t>Отчёт</w:t>
      </w:r>
    </w:p>
    <w:p w14:paraId="316A48A7" w14:textId="77777777" w:rsidR="00085BCC" w:rsidRPr="00085BCC" w:rsidRDefault="00085BCC" w:rsidP="00085BCC">
      <w:pPr>
        <w:spacing w:after="200" w:line="276" w:lineRule="auto"/>
        <w:ind w:firstLine="0"/>
        <w:jc w:val="center"/>
        <w:rPr>
          <w:rFonts w:eastAsia="Calibri" w:cs="Times New Roman"/>
          <w:kern w:val="0"/>
          <w:szCs w:val="28"/>
          <w14:ligatures w14:val="none"/>
        </w:rPr>
      </w:pPr>
      <w:r w:rsidRPr="00085BCC">
        <w:rPr>
          <w:rFonts w:eastAsia="Calibri" w:cs="Times New Roman"/>
          <w:kern w:val="0"/>
          <w:szCs w:val="28"/>
          <w14:ligatures w14:val="none"/>
        </w:rPr>
        <w:t>по дисциплине</w:t>
      </w:r>
    </w:p>
    <w:p w14:paraId="5571E969" w14:textId="411FFE91" w:rsidR="00085BCC" w:rsidRPr="00E360D4" w:rsidRDefault="00CE52EB" w:rsidP="00CE52EB">
      <w:pPr>
        <w:ind w:left="1415"/>
        <w:rPr>
          <w:rFonts w:eastAsia="Calibri" w:cs="Times New Roman"/>
          <w:kern w:val="0"/>
          <w:szCs w:val="28"/>
          <w:u w:val="single"/>
          <w14:ligatures w14:val="none"/>
        </w:rPr>
      </w:pPr>
      <w:r>
        <w:rPr>
          <w:rFonts w:eastAsia="Calibri" w:cs="Times New Roman"/>
          <w:kern w:val="0"/>
          <w:szCs w:val="28"/>
          <w:u w:val="single"/>
          <w14:ligatures w14:val="none"/>
        </w:rPr>
        <w:t>Информатика и компьютерные технологии</w:t>
      </w:r>
    </w:p>
    <w:p w14:paraId="5A7CF1FD" w14:textId="5FF702E6" w:rsidR="00085BCC" w:rsidRPr="00196A19" w:rsidRDefault="00085BCC" w:rsidP="00085BCC">
      <w:pPr>
        <w:ind w:firstLine="0"/>
        <w:jc w:val="center"/>
        <w:rPr>
          <w:rFonts w:eastAsia="Calibri" w:cs="Times New Roman"/>
          <w:color w:val="7F7F7F"/>
          <w:kern w:val="0"/>
          <w:sz w:val="20"/>
          <w:szCs w:val="20"/>
          <w14:ligatures w14:val="none"/>
        </w:rPr>
      </w:pP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(наименование дисциплины)</w:t>
      </w:r>
    </w:p>
    <w:p w14:paraId="065C6CB4" w14:textId="77777777" w:rsidR="00085BCC" w:rsidRPr="00085BCC" w:rsidRDefault="00085BCC" w:rsidP="00085BCC">
      <w:pPr>
        <w:spacing w:after="200" w:line="276" w:lineRule="auto"/>
        <w:ind w:left="4678" w:firstLine="0"/>
        <w:jc w:val="left"/>
        <w:outlineLvl w:val="0"/>
        <w:rPr>
          <w:rFonts w:eastAsia="Calibri" w:cs="Times New Roman"/>
          <w:kern w:val="0"/>
          <w:sz w:val="22"/>
          <w:szCs w:val="22"/>
          <w14:ligatures w14:val="none"/>
        </w:rPr>
      </w:pPr>
      <w:bookmarkStart w:id="0" w:name="_Toc210165078"/>
      <w:r w:rsidRPr="00085BCC">
        <w:t>РУКОВОДИТЕЛЬ</w:t>
      </w:r>
      <w:r w:rsidRPr="00085BCC">
        <w:rPr>
          <w:rFonts w:eastAsia="Calibri" w:cs="Times New Roman"/>
          <w:kern w:val="0"/>
          <w:sz w:val="22"/>
          <w:szCs w:val="22"/>
          <w14:ligatures w14:val="none"/>
        </w:rPr>
        <w:t>:</w:t>
      </w:r>
      <w:bookmarkEnd w:id="0"/>
    </w:p>
    <w:p w14:paraId="22C2D72F" w14:textId="46A40ECF" w:rsidR="00085BCC" w:rsidRPr="00085BCC" w:rsidRDefault="00085BCC" w:rsidP="00085BCC">
      <w:pPr>
        <w:ind w:left="4678" w:firstLine="0"/>
        <w:jc w:val="left"/>
        <w:rPr>
          <w:rFonts w:eastAsia="Calibri" w:cs="Times New Roman"/>
          <w:kern w:val="0"/>
          <w:sz w:val="22"/>
          <w:szCs w:val="22"/>
          <w14:ligatures w14:val="none"/>
        </w:rPr>
      </w:pPr>
      <w:r w:rsidRPr="00085BCC">
        <w:rPr>
          <w:rFonts w:eastAsia="Calibri" w:cs="Times New Roman"/>
          <w:kern w:val="0"/>
          <w:sz w:val="22"/>
          <w:szCs w:val="22"/>
          <w14:ligatures w14:val="none"/>
        </w:rPr>
        <w:t xml:space="preserve">________________            </w:t>
      </w:r>
      <w:r w:rsidR="001625AB" w:rsidRPr="001625AB">
        <w:rPr>
          <w:rFonts w:eastAsia="Calibri" w:cs="Times New Roman"/>
          <w:kern w:val="0"/>
          <w:sz w:val="22"/>
          <w:szCs w:val="22"/>
          <w:u w:val="single"/>
          <w14:ligatures w14:val="none"/>
        </w:rPr>
        <w:t>Степаненко М.А.</w:t>
      </w:r>
      <w:r w:rsidR="00A93056">
        <w:rPr>
          <w:rFonts w:eastAsia="Calibri" w:cs="Times New Roman"/>
          <w:kern w:val="0"/>
          <w:sz w:val="22"/>
          <w:szCs w:val="22"/>
          <w:u w:val="single"/>
          <w14:ligatures w14:val="none"/>
        </w:rPr>
        <w:tab/>
      </w:r>
    </w:p>
    <w:p w14:paraId="27C5FCD8" w14:textId="77777777" w:rsidR="00085BCC" w:rsidRPr="00085BCC" w:rsidRDefault="00085BCC" w:rsidP="00085BCC">
      <w:pPr>
        <w:ind w:left="4678" w:firstLine="0"/>
        <w:jc w:val="left"/>
        <w:rPr>
          <w:rFonts w:eastAsia="Calibri" w:cs="Times New Roman"/>
          <w:kern w:val="0"/>
          <w:szCs w:val="28"/>
          <w14:ligatures w14:val="none"/>
        </w:rPr>
      </w:pP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085BCC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085BCC">
        <w:rPr>
          <w:rFonts w:eastAsia="Calibri" w:cs="Times New Roman"/>
          <w:kern w:val="0"/>
          <w:szCs w:val="28"/>
          <w14:ligatures w14:val="none"/>
        </w:rPr>
        <w:tab/>
      </w:r>
      <w:r w:rsidRPr="00085BCC">
        <w:rPr>
          <w:rFonts w:eastAsia="Calibri" w:cs="Times New Roman"/>
          <w:kern w:val="0"/>
          <w:szCs w:val="28"/>
          <w14:ligatures w14:val="none"/>
        </w:rPr>
        <w:tab/>
        <w:t xml:space="preserve"> </w:t>
      </w:r>
      <w:r w:rsidRPr="00085BCC">
        <w:rPr>
          <w:rFonts w:eastAsia="Calibri" w:cs="Times New Roman"/>
          <w:kern w:val="0"/>
          <w:szCs w:val="28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 xml:space="preserve">(фамилия, </w:t>
      </w:r>
      <w:proofErr w:type="spellStart"/>
      <w:proofErr w:type="gramStart"/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)</w:t>
      </w:r>
    </w:p>
    <w:p w14:paraId="7181AAFB" w14:textId="77777777" w:rsidR="00085BCC" w:rsidRPr="00085BCC" w:rsidRDefault="00085BCC" w:rsidP="00085BCC">
      <w:pPr>
        <w:spacing w:after="200" w:line="276" w:lineRule="auto"/>
        <w:ind w:left="4678" w:firstLine="0"/>
        <w:jc w:val="left"/>
        <w:rPr>
          <w:rFonts w:eastAsia="Calibri" w:cs="Times New Roman"/>
          <w:kern w:val="0"/>
          <w:sz w:val="8"/>
          <w:szCs w:val="8"/>
          <w14:ligatures w14:val="none"/>
        </w:rPr>
      </w:pPr>
    </w:p>
    <w:p w14:paraId="16894816" w14:textId="6C920F22" w:rsidR="00085BCC" w:rsidRPr="00085BCC" w:rsidRDefault="007E3E7C" w:rsidP="00085BCC">
      <w:pPr>
        <w:spacing w:after="200" w:line="276" w:lineRule="auto"/>
        <w:ind w:left="4678" w:firstLine="0"/>
        <w:jc w:val="left"/>
        <w:outlineLvl w:val="0"/>
        <w:rPr>
          <w:rFonts w:eastAsia="Calibri" w:cs="Times New Roman"/>
          <w:kern w:val="0"/>
          <w:sz w:val="22"/>
          <w:szCs w:val="22"/>
          <w14:ligatures w14:val="none"/>
        </w:rPr>
      </w:pPr>
      <w:bookmarkStart w:id="1" w:name="_Toc210165079"/>
      <w:r>
        <w:rPr>
          <w:rFonts w:eastAsia="Calibri" w:cs="Times New Roman"/>
          <w:noProof/>
          <w:kern w:val="0"/>
          <w:sz w:val="22"/>
          <w:szCs w:val="22"/>
        </w:rPr>
        <w:drawing>
          <wp:anchor distT="0" distB="0" distL="114300" distR="114300" simplePos="0" relativeHeight="251678720" behindDoc="1" locked="0" layoutInCell="1" allowOverlap="1" wp14:anchorId="7137D95A" wp14:editId="3A5B6E2F">
            <wp:simplePos x="0" y="0"/>
            <wp:positionH relativeFrom="column">
              <wp:posOffset>3011805</wp:posOffset>
            </wp:positionH>
            <wp:positionV relativeFrom="paragraph">
              <wp:posOffset>134620</wp:posOffset>
            </wp:positionV>
            <wp:extent cx="1017905" cy="474980"/>
            <wp:effectExtent l="0" t="0" r="0" b="1270"/>
            <wp:wrapNone/>
            <wp:docPr id="2" name="Рисунок 2" descr="Изображение выглядит как рукописный текст, каллиграфия, Шрифт, ноч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рукописный текст, каллиграфия, Шрифт, ночь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5BCC" w:rsidRPr="00085BCC">
        <w:t>СТУДЕНТ</w:t>
      </w:r>
      <w:r w:rsidR="00085BCC" w:rsidRPr="00085BCC">
        <w:rPr>
          <w:rFonts w:eastAsia="Calibri" w:cs="Times New Roman"/>
          <w:kern w:val="0"/>
          <w:sz w:val="22"/>
          <w:szCs w:val="22"/>
          <w14:ligatures w14:val="none"/>
        </w:rPr>
        <w:t>:</w:t>
      </w:r>
      <w:bookmarkEnd w:id="1"/>
    </w:p>
    <w:p w14:paraId="2B9F32DC" w14:textId="7CC3549D" w:rsidR="00085BCC" w:rsidRPr="00FF44D9" w:rsidRDefault="00085BCC" w:rsidP="00085BCC">
      <w:pPr>
        <w:ind w:left="4678" w:firstLine="0"/>
        <w:jc w:val="left"/>
        <w:rPr>
          <w:rFonts w:eastAsia="Calibri" w:cs="Times New Roman"/>
          <w:kern w:val="0"/>
          <w:sz w:val="22"/>
          <w:szCs w:val="22"/>
          <w:u w:val="single"/>
          <w14:ligatures w14:val="none"/>
        </w:rPr>
      </w:pPr>
      <w:r w:rsidRPr="00085BCC">
        <w:rPr>
          <w:rFonts w:eastAsia="Calibri" w:cs="Times New Roman"/>
          <w:kern w:val="0"/>
          <w:sz w:val="22"/>
          <w:szCs w:val="22"/>
          <w14:ligatures w14:val="none"/>
        </w:rPr>
        <w:t xml:space="preserve">________________            </w:t>
      </w:r>
      <w:r w:rsidR="00FF44D9">
        <w:rPr>
          <w:rFonts w:eastAsia="Calibri" w:cs="Times New Roman"/>
          <w:kern w:val="0"/>
          <w:sz w:val="22"/>
          <w:szCs w:val="22"/>
          <w:u w:val="single"/>
          <w14:ligatures w14:val="none"/>
        </w:rPr>
        <w:tab/>
        <w:t>Закиров И. Р.</w:t>
      </w:r>
      <w:r w:rsidR="00FF44D9">
        <w:rPr>
          <w:rFonts w:eastAsia="Calibri" w:cs="Times New Roman"/>
          <w:kern w:val="0"/>
          <w:sz w:val="22"/>
          <w:szCs w:val="22"/>
          <w:u w:val="single"/>
          <w14:ligatures w14:val="none"/>
        </w:rPr>
        <w:tab/>
      </w:r>
    </w:p>
    <w:p w14:paraId="156EE49C" w14:textId="77777777" w:rsidR="00085BCC" w:rsidRPr="00085BCC" w:rsidRDefault="00085BCC" w:rsidP="00085BCC">
      <w:pPr>
        <w:ind w:left="4678" w:firstLine="278"/>
        <w:jc w:val="left"/>
        <w:rPr>
          <w:rFonts w:eastAsia="Calibri" w:cs="Times New Roman"/>
          <w:color w:val="7F7F7F"/>
          <w:kern w:val="0"/>
          <w:sz w:val="36"/>
          <w:szCs w:val="36"/>
          <w14:ligatures w14:val="none"/>
        </w:rPr>
      </w:pP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</w:t>
      </w:r>
      <w:proofErr w:type="spellStart"/>
      <w:proofErr w:type="gramStart"/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 xml:space="preserve">) </w:t>
      </w:r>
      <w:r w:rsidRPr="00085BCC">
        <w:rPr>
          <w:rFonts w:eastAsia="Calibri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5A450179" w14:textId="77777777" w:rsidR="00085BCC" w:rsidRPr="00085BCC" w:rsidRDefault="00085BCC" w:rsidP="00085BCC">
      <w:pPr>
        <w:ind w:left="4678" w:firstLine="278"/>
        <w:jc w:val="left"/>
        <w:rPr>
          <w:rFonts w:eastAsia="Calibri" w:cs="Times New Roman"/>
          <w:color w:val="7F7F7F"/>
          <w:kern w:val="0"/>
          <w:sz w:val="16"/>
          <w:szCs w:val="16"/>
          <w14:ligatures w14:val="none"/>
        </w:rPr>
      </w:pPr>
    </w:p>
    <w:p w14:paraId="24565FC4" w14:textId="3D1951D9" w:rsidR="00085BCC" w:rsidRPr="004D7EF0" w:rsidRDefault="00085BCC" w:rsidP="00085BCC">
      <w:pPr>
        <w:ind w:left="4678" w:firstLine="0"/>
        <w:jc w:val="left"/>
        <w:rPr>
          <w:rFonts w:eastAsia="Calibri" w:cs="Times New Roman"/>
          <w:kern w:val="0"/>
          <w:sz w:val="20"/>
          <w:szCs w:val="20"/>
          <w:u w:val="single"/>
          <w14:ligatures w14:val="none"/>
        </w:rPr>
      </w:pP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kern w:val="0"/>
          <w:sz w:val="20"/>
          <w:szCs w:val="20"/>
          <w14:ligatures w14:val="none"/>
        </w:rPr>
        <w:t xml:space="preserve"> </w:t>
      </w:r>
      <w:r w:rsidR="004D7EF0">
        <w:rPr>
          <w:rFonts w:eastAsia="Calibri" w:cs="Times New Roman"/>
          <w:kern w:val="0"/>
          <w:sz w:val="20"/>
          <w:szCs w:val="20"/>
          <w:u w:val="single"/>
          <w14:ligatures w14:val="none"/>
        </w:rPr>
        <w:tab/>
        <w:t>25-ИВТ-4-2</w:t>
      </w:r>
      <w:r w:rsidR="004D7EF0">
        <w:rPr>
          <w:rFonts w:eastAsia="Calibri" w:cs="Times New Roman"/>
          <w:kern w:val="0"/>
          <w:sz w:val="20"/>
          <w:szCs w:val="20"/>
          <w:u w:val="single"/>
          <w14:ligatures w14:val="none"/>
        </w:rPr>
        <w:tab/>
      </w:r>
    </w:p>
    <w:p w14:paraId="20A4AFC2" w14:textId="77777777" w:rsidR="00085BCC" w:rsidRPr="00085BCC" w:rsidRDefault="00085BCC" w:rsidP="00085BCC">
      <w:pPr>
        <w:ind w:left="4678" w:firstLine="0"/>
        <w:jc w:val="left"/>
        <w:rPr>
          <w:rFonts w:eastAsia="Calibri" w:cs="Times New Roman"/>
          <w:color w:val="7F7F7F"/>
          <w:kern w:val="0"/>
          <w:sz w:val="20"/>
          <w:szCs w:val="20"/>
          <w14:ligatures w14:val="none"/>
        </w:rPr>
      </w:pP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</w:r>
      <w:r w:rsidRPr="00085BCC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68F758E0" w14:textId="77777777" w:rsidR="00085BCC" w:rsidRPr="00085BCC" w:rsidRDefault="00085BCC" w:rsidP="00085BCC">
      <w:pPr>
        <w:spacing w:after="200" w:line="276" w:lineRule="auto"/>
        <w:ind w:left="4678" w:firstLine="0"/>
        <w:jc w:val="left"/>
        <w:rPr>
          <w:rFonts w:eastAsia="Calibri" w:cs="Times New Roman"/>
          <w:kern w:val="0"/>
          <w:sz w:val="24"/>
          <w14:ligatures w14:val="none"/>
        </w:rPr>
      </w:pPr>
    </w:p>
    <w:p w14:paraId="74197A70" w14:textId="0874C42E" w:rsidR="00085BCC" w:rsidRPr="00085BCC" w:rsidRDefault="00085BCC" w:rsidP="00085BCC">
      <w:pPr>
        <w:spacing w:after="200" w:line="276" w:lineRule="auto"/>
        <w:ind w:left="4678" w:firstLine="0"/>
        <w:jc w:val="left"/>
        <w:rPr>
          <w:rFonts w:eastAsia="Calibri" w:cs="Times New Roman"/>
          <w:kern w:val="0"/>
          <w:sz w:val="24"/>
          <w14:ligatures w14:val="none"/>
        </w:rPr>
      </w:pPr>
      <w:r w:rsidRPr="00085BCC">
        <w:rPr>
          <w:rFonts w:eastAsia="Calibri" w:cs="Times New Roman"/>
          <w:kern w:val="0"/>
          <w:sz w:val="24"/>
          <w14:ligatures w14:val="none"/>
        </w:rPr>
        <w:t>Работа защищена «</w:t>
      </w:r>
      <w:r w:rsidR="00FA664B">
        <w:rPr>
          <w:rFonts w:eastAsia="Calibri" w:cs="Times New Roman"/>
          <w:kern w:val="0"/>
          <w:sz w:val="24"/>
          <w14:ligatures w14:val="none"/>
        </w:rPr>
        <w:t>10</w:t>
      </w:r>
      <w:r w:rsidRPr="00085BCC">
        <w:rPr>
          <w:rFonts w:eastAsia="Calibri" w:cs="Times New Roman"/>
          <w:kern w:val="0"/>
          <w:sz w:val="24"/>
          <w14:ligatures w14:val="none"/>
        </w:rPr>
        <w:t xml:space="preserve">» </w:t>
      </w:r>
      <w:r w:rsidR="00E97F3D">
        <w:rPr>
          <w:rFonts w:eastAsia="Calibri" w:cs="Times New Roman"/>
          <w:kern w:val="0"/>
          <w:sz w:val="24"/>
          <w:u w:val="single"/>
          <w14:ligatures w14:val="none"/>
        </w:rPr>
        <w:tab/>
      </w:r>
      <w:r w:rsidR="00E97F3D">
        <w:rPr>
          <w:rFonts w:eastAsia="Calibri" w:cs="Times New Roman"/>
          <w:kern w:val="0"/>
          <w:sz w:val="24"/>
          <w:u w:val="single"/>
          <w14:ligatures w14:val="none"/>
        </w:rPr>
        <w:tab/>
      </w:r>
      <w:r w:rsidR="00564AA9">
        <w:rPr>
          <w:rFonts w:eastAsia="Calibri" w:cs="Times New Roman"/>
          <w:kern w:val="0"/>
          <w:sz w:val="24"/>
          <w:u w:val="single"/>
          <w14:ligatures w14:val="none"/>
        </w:rPr>
        <w:t>0</w:t>
      </w:r>
      <w:r w:rsidR="00FA664B">
        <w:rPr>
          <w:rFonts w:eastAsia="Calibri" w:cs="Times New Roman"/>
          <w:kern w:val="0"/>
          <w:sz w:val="24"/>
          <w:u w:val="single"/>
          <w14:ligatures w14:val="none"/>
        </w:rPr>
        <w:t>4</w:t>
      </w:r>
      <w:r w:rsidR="00570FF4">
        <w:rPr>
          <w:rFonts w:eastAsia="Calibri" w:cs="Times New Roman"/>
          <w:kern w:val="0"/>
          <w:sz w:val="24"/>
          <w:u w:val="single"/>
          <w14:ligatures w14:val="none"/>
        </w:rPr>
        <w:t xml:space="preserve">    202</w:t>
      </w:r>
      <w:r w:rsidR="00564AA9">
        <w:rPr>
          <w:rFonts w:eastAsia="Calibri" w:cs="Times New Roman"/>
          <w:kern w:val="0"/>
          <w:sz w:val="24"/>
          <w:u w:val="single"/>
          <w14:ligatures w14:val="none"/>
        </w:rPr>
        <w:t>6</w:t>
      </w:r>
      <w:r w:rsidR="00570FF4">
        <w:rPr>
          <w:rFonts w:eastAsia="Calibri" w:cs="Times New Roman"/>
          <w:kern w:val="0"/>
          <w:sz w:val="24"/>
          <w:u w:val="single"/>
          <w14:ligatures w14:val="none"/>
        </w:rPr>
        <w:t xml:space="preserve"> г.</w:t>
      </w:r>
      <w:r w:rsidR="00E97F3D">
        <w:rPr>
          <w:rFonts w:eastAsia="Calibri" w:cs="Times New Roman"/>
          <w:kern w:val="0"/>
          <w:sz w:val="24"/>
          <w:u w:val="single"/>
          <w14:ligatures w14:val="none"/>
        </w:rPr>
        <w:tab/>
      </w:r>
      <w:r w:rsidRPr="00085BCC">
        <w:rPr>
          <w:rFonts w:eastAsia="Calibri" w:cs="Times New Roman"/>
          <w:kern w:val="0"/>
          <w:sz w:val="24"/>
          <w14:ligatures w14:val="none"/>
        </w:rPr>
        <w:t xml:space="preserve"> </w:t>
      </w:r>
    </w:p>
    <w:p w14:paraId="107B1E91" w14:textId="77777777" w:rsidR="00085BCC" w:rsidRPr="00085BCC" w:rsidRDefault="00085BCC" w:rsidP="00085BCC">
      <w:pPr>
        <w:spacing w:after="200" w:line="276" w:lineRule="auto"/>
        <w:ind w:left="4678" w:firstLine="0"/>
        <w:jc w:val="left"/>
        <w:rPr>
          <w:rFonts w:eastAsia="Calibri" w:cs="Times New Roman"/>
          <w:kern w:val="0"/>
          <w:szCs w:val="28"/>
          <w14:ligatures w14:val="none"/>
        </w:rPr>
      </w:pPr>
      <w:r w:rsidRPr="00085BCC">
        <w:rPr>
          <w:rFonts w:eastAsia="Calibri" w:cs="Times New Roman"/>
          <w:kern w:val="0"/>
          <w:sz w:val="24"/>
          <w14:ligatures w14:val="none"/>
        </w:rPr>
        <w:t>С оценкой ________________________</w:t>
      </w:r>
    </w:p>
    <w:p w14:paraId="5E504829" w14:textId="77777777" w:rsidR="00085BCC" w:rsidRPr="00085BCC" w:rsidRDefault="00085BCC" w:rsidP="00085BCC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16"/>
          <w:szCs w:val="16"/>
          <w14:ligatures w14:val="none"/>
        </w:rPr>
      </w:pPr>
    </w:p>
    <w:p w14:paraId="48ED4288" w14:textId="77777777" w:rsidR="00085BCC" w:rsidRPr="00085BCC" w:rsidRDefault="00085BCC" w:rsidP="00085BCC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14:ligatures w14:val="none"/>
        </w:rPr>
      </w:pPr>
    </w:p>
    <w:p w14:paraId="511E3BFD" w14:textId="22EFB8B7" w:rsidR="00085BCC" w:rsidRPr="00085BCC" w:rsidRDefault="00085BCC" w:rsidP="00085BCC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14:ligatures w14:val="none"/>
        </w:rPr>
      </w:pPr>
      <w:r w:rsidRPr="00085BCC">
        <w:rPr>
          <w:rFonts w:eastAsia="Calibri" w:cs="Times New Roman"/>
          <w:kern w:val="0"/>
          <w:sz w:val="24"/>
          <w14:ligatures w14:val="none"/>
        </w:rPr>
        <w:t>Нижний Новгород 202</w:t>
      </w:r>
      <w:r w:rsidR="00564AA9">
        <w:rPr>
          <w:rFonts w:eastAsia="Calibri" w:cs="Times New Roman"/>
          <w:kern w:val="0"/>
          <w:sz w:val="24"/>
          <w14:ligatures w14:val="none"/>
        </w:rPr>
        <w:t>6</w:t>
      </w:r>
    </w:p>
    <w:p w14:paraId="0F72EA08" w14:textId="1676020A" w:rsidR="001A410E" w:rsidRDefault="00762D81" w:rsidP="00810224">
      <w:pPr>
        <w:pStyle w:val="-1"/>
        <w:numPr>
          <w:ilvl w:val="0"/>
          <w:numId w:val="0"/>
        </w:numPr>
      </w:pPr>
      <w:bookmarkStart w:id="2" w:name="_Toc210165080"/>
      <w:bookmarkStart w:id="3" w:name="_Toc226707594"/>
      <w:r>
        <w:lastRenderedPageBreak/>
        <w:t>Содержание</w:t>
      </w:r>
      <w:bookmarkEnd w:id="2"/>
      <w:bookmarkEnd w:id="3"/>
    </w:p>
    <w:p w14:paraId="4956602E" w14:textId="19874397" w:rsidR="001E125E" w:rsidRDefault="0015403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\h \z \t "Ур-1;1" </w:instrText>
      </w:r>
      <w:r>
        <w:fldChar w:fldCharType="separate"/>
      </w:r>
      <w:hyperlink w:anchor="_Toc226707594" w:history="1">
        <w:r w:rsidR="001E125E" w:rsidRPr="002A475E">
          <w:rPr>
            <w:rStyle w:val="ad"/>
            <w:noProof/>
          </w:rPr>
          <w:t>Содержание</w:t>
        </w:r>
        <w:r w:rsidR="001E125E">
          <w:rPr>
            <w:noProof/>
            <w:webHidden/>
          </w:rPr>
          <w:tab/>
        </w:r>
        <w:r w:rsidR="001E125E">
          <w:rPr>
            <w:noProof/>
            <w:webHidden/>
          </w:rPr>
          <w:fldChar w:fldCharType="begin"/>
        </w:r>
        <w:r w:rsidR="001E125E">
          <w:rPr>
            <w:noProof/>
            <w:webHidden/>
          </w:rPr>
          <w:instrText xml:space="preserve"> PAGEREF _Toc226707594 \h </w:instrText>
        </w:r>
        <w:r w:rsidR="001E125E">
          <w:rPr>
            <w:noProof/>
            <w:webHidden/>
          </w:rPr>
        </w:r>
        <w:r w:rsidR="001E125E">
          <w:rPr>
            <w:noProof/>
            <w:webHidden/>
          </w:rPr>
          <w:fldChar w:fldCharType="separate"/>
        </w:r>
        <w:r w:rsidR="001E125E">
          <w:rPr>
            <w:noProof/>
            <w:webHidden/>
          </w:rPr>
          <w:t>2</w:t>
        </w:r>
        <w:r w:rsidR="001E125E">
          <w:rPr>
            <w:noProof/>
            <w:webHidden/>
          </w:rPr>
          <w:fldChar w:fldCharType="end"/>
        </w:r>
      </w:hyperlink>
    </w:p>
    <w:p w14:paraId="11B4AC0A" w14:textId="69F222D5" w:rsidR="001E125E" w:rsidRDefault="001E125E">
      <w:pPr>
        <w:pStyle w:val="1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707595" w:history="1">
        <w:r w:rsidRPr="002A475E">
          <w:rPr>
            <w:rStyle w:val="ad"/>
            <w:noProof/>
          </w:rPr>
          <w:t>1)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2A475E">
          <w:rPr>
            <w:rStyle w:val="ad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_Toc226707595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38C19D" w14:textId="0B1735C6" w:rsidR="001E125E" w:rsidRDefault="001E125E">
      <w:pPr>
        <w:pStyle w:val="1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707596" w:history="1">
        <w:r w:rsidRPr="002A475E">
          <w:rPr>
            <w:rStyle w:val="ad"/>
            <w:noProof/>
          </w:rPr>
          <w:t>2)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2A475E">
          <w:rPr>
            <w:rStyle w:val="ad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_Toc226707596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6896E7" w14:textId="7BB16718" w:rsidR="001E125E" w:rsidRDefault="001E125E">
      <w:pPr>
        <w:pStyle w:val="1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707597" w:history="1">
        <w:r w:rsidRPr="002A475E">
          <w:rPr>
            <w:rStyle w:val="ad"/>
            <w:noProof/>
          </w:rPr>
          <w:t>3)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2A475E">
          <w:rPr>
            <w:rStyle w:val="ad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_Toc226707597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2EA837" w14:textId="6671E0DA" w:rsidR="003A5D30" w:rsidRDefault="00154039" w:rsidP="00052920">
      <w:pPr>
        <w:pStyle w:val="ac"/>
      </w:pPr>
      <w:r>
        <w:fldChar w:fldCharType="end"/>
      </w:r>
    </w:p>
    <w:p w14:paraId="29F82990" w14:textId="77777777" w:rsidR="00EC6C35" w:rsidRDefault="009D270E" w:rsidP="00DA7125">
      <w:pPr>
        <w:pStyle w:val="-1"/>
      </w:pPr>
      <w:bookmarkStart w:id="4" w:name="_Toc210165081"/>
      <w:bookmarkStart w:id="5" w:name="_Toc226707595"/>
      <w:r>
        <w:lastRenderedPageBreak/>
        <w:t>Введение</w:t>
      </w:r>
      <w:bookmarkEnd w:id="4"/>
      <w:bookmarkEnd w:id="5"/>
    </w:p>
    <w:p w14:paraId="0779BEA9" w14:textId="0135C44F" w:rsidR="004634F3" w:rsidRDefault="00AF5B22" w:rsidP="00945121">
      <w:pPr>
        <w:pStyle w:val="-2"/>
      </w:pPr>
      <w:bookmarkStart w:id="6" w:name="_Toc210165082"/>
      <w:r>
        <w:t>Цель работы</w:t>
      </w:r>
      <w:bookmarkEnd w:id="6"/>
    </w:p>
    <w:p w14:paraId="7EB677B6" w14:textId="47158E5D" w:rsidR="00605500" w:rsidRDefault="00AB31A7" w:rsidP="0051224C">
      <w:bookmarkStart w:id="7" w:name="_Toc210165083"/>
      <w:r w:rsidRPr="00AB31A7">
        <w:t>Приобрести навыки построения максимально подробных блок-схем алгоритмов с использованием основных алгоритмических структур (следование, развилка, цикл).</w:t>
      </w:r>
    </w:p>
    <w:p w14:paraId="5F0A633B" w14:textId="6C30AB56" w:rsidR="006B69FD" w:rsidRPr="00605500" w:rsidRDefault="006B69FD" w:rsidP="006B69FD">
      <w:pPr>
        <w:pStyle w:val="-2"/>
      </w:pPr>
      <w:r>
        <w:t>Вариант - 6</w:t>
      </w:r>
    </w:p>
    <w:p w14:paraId="29A1251D" w14:textId="100A85AA" w:rsidR="00AF5B22" w:rsidRDefault="00AF5B22" w:rsidP="00AF5B22">
      <w:pPr>
        <w:pStyle w:val="-2"/>
      </w:pPr>
      <w:r>
        <w:t>Задание</w:t>
      </w:r>
      <w:bookmarkEnd w:id="7"/>
    </w:p>
    <w:p w14:paraId="267EB24F" w14:textId="7DA1EA8D" w:rsidR="00916AB3" w:rsidRPr="00916AB3" w:rsidRDefault="0070540C" w:rsidP="00916AB3">
      <w:r w:rsidRPr="0070540C">
        <w:t>Выясните, на гласную или на согласную букву оканчивается заданное русское слово.</w:t>
      </w:r>
    </w:p>
    <w:p w14:paraId="0377739A" w14:textId="3E88FBBB" w:rsidR="00747D60" w:rsidRDefault="00C96446" w:rsidP="00747D60">
      <w:pPr>
        <w:pStyle w:val="-1"/>
      </w:pPr>
      <w:bookmarkStart w:id="8" w:name="_Toc226707596"/>
      <w:r>
        <w:lastRenderedPageBreak/>
        <w:t>Выполнение работы</w:t>
      </w:r>
      <w:bookmarkEnd w:id="8"/>
    </w:p>
    <w:p w14:paraId="4663BC2E" w14:textId="77777777" w:rsidR="000B4DC2" w:rsidRPr="000B4DC2" w:rsidRDefault="000B4DC2" w:rsidP="000B4DC2">
      <w:r w:rsidRPr="000B4DC2">
        <w:t>Перед построением блок-схемы необходимо проанализировать условие задачи и продумать последовательность действий алгоритма.</w:t>
      </w:r>
    </w:p>
    <w:p w14:paraId="7B3711BD" w14:textId="160AC7D5" w:rsidR="000B4DC2" w:rsidRPr="000B4DC2" w:rsidRDefault="000B4DC2" w:rsidP="000B4DC2">
      <w:r w:rsidRPr="000B4DC2">
        <w:t xml:space="preserve">Для решения задачи определения типа последней буквы </w:t>
      </w:r>
      <w:r w:rsidR="009C5E5E">
        <w:t>слова</w:t>
      </w:r>
      <w:r w:rsidRPr="000B4DC2">
        <w:t xml:space="preserve"> алгоритм должен включать следующие шаги:</w:t>
      </w:r>
    </w:p>
    <w:p w14:paraId="0AB0887C" w14:textId="24E96BFF" w:rsidR="000B4DC2" w:rsidRPr="000B4DC2" w:rsidRDefault="000B4DC2" w:rsidP="000B4DC2">
      <w:pPr>
        <w:numPr>
          <w:ilvl w:val="0"/>
          <w:numId w:val="14"/>
        </w:numPr>
      </w:pPr>
      <w:r w:rsidRPr="000B4DC2">
        <w:t>Ввод исходной строки пользователем</w:t>
      </w:r>
    </w:p>
    <w:p w14:paraId="3170A43C" w14:textId="724C5B70" w:rsidR="000B4DC2" w:rsidRPr="000B4DC2" w:rsidRDefault="000B4DC2" w:rsidP="000B4DC2">
      <w:pPr>
        <w:numPr>
          <w:ilvl w:val="0"/>
          <w:numId w:val="14"/>
        </w:numPr>
      </w:pPr>
      <w:r w:rsidRPr="000B4DC2">
        <w:t xml:space="preserve">Проверка корректности входных данных </w:t>
      </w:r>
      <w:r w:rsidR="006B69FD">
        <w:t xml:space="preserve">– </w:t>
      </w:r>
      <w:r w:rsidRPr="000B4DC2">
        <w:t>строка не должна быть пустой</w:t>
      </w:r>
    </w:p>
    <w:p w14:paraId="49596B90" w14:textId="48FE8DDA" w:rsidR="000B4DC2" w:rsidRPr="000B4DC2" w:rsidRDefault="000B4DC2" w:rsidP="000B4DC2">
      <w:pPr>
        <w:numPr>
          <w:ilvl w:val="0"/>
          <w:numId w:val="14"/>
        </w:numPr>
      </w:pPr>
      <w:r w:rsidRPr="000B4DC2">
        <w:t>Определение длины строки</w:t>
      </w:r>
    </w:p>
    <w:p w14:paraId="06803E05" w14:textId="6894C526" w:rsidR="000B4DC2" w:rsidRPr="000B4DC2" w:rsidRDefault="000B4DC2" w:rsidP="000B4DC2">
      <w:pPr>
        <w:numPr>
          <w:ilvl w:val="0"/>
          <w:numId w:val="14"/>
        </w:numPr>
      </w:pPr>
      <w:r w:rsidRPr="000B4DC2">
        <w:t>Выделение последнего символа строки</w:t>
      </w:r>
    </w:p>
    <w:p w14:paraId="00D7FCF8" w14:textId="18A336AB" w:rsidR="000B4DC2" w:rsidRPr="000B4DC2" w:rsidRDefault="000B4DC2" w:rsidP="000B4DC2">
      <w:pPr>
        <w:numPr>
          <w:ilvl w:val="0"/>
          <w:numId w:val="14"/>
        </w:numPr>
      </w:pPr>
      <w:r w:rsidRPr="000B4DC2">
        <w:t>Приведение символа к нижнему регистр</w:t>
      </w:r>
      <w:r w:rsidR="003424CB">
        <w:t>у, чтобы не прописывать заглавные буквы</w:t>
      </w:r>
    </w:p>
    <w:p w14:paraId="79105D94" w14:textId="28614864" w:rsidR="000B4DC2" w:rsidRPr="000B4DC2" w:rsidRDefault="000B4DC2" w:rsidP="000B4DC2">
      <w:pPr>
        <w:numPr>
          <w:ilvl w:val="0"/>
          <w:numId w:val="14"/>
        </w:numPr>
      </w:pPr>
      <w:r w:rsidRPr="000B4DC2">
        <w:t>Проверка</w:t>
      </w:r>
      <w:r w:rsidR="00296C91">
        <w:t xml:space="preserve"> на</w:t>
      </w:r>
      <w:r w:rsidRPr="000B4DC2">
        <w:t xml:space="preserve"> является ли последний символ гласной буквой</w:t>
      </w:r>
    </w:p>
    <w:p w14:paraId="03E2EC69" w14:textId="41211DF2" w:rsidR="000B4DC2" w:rsidRPr="000B4DC2" w:rsidRDefault="000B4DC2" w:rsidP="000B4DC2">
      <w:pPr>
        <w:numPr>
          <w:ilvl w:val="0"/>
          <w:numId w:val="14"/>
        </w:numPr>
      </w:pPr>
      <w:r w:rsidRPr="000B4DC2">
        <w:t>Вывод результата</w:t>
      </w:r>
      <w:r w:rsidR="002869CD">
        <w:t>,</w:t>
      </w:r>
      <w:r w:rsidRPr="000B4DC2">
        <w:t xml:space="preserve"> если символ гласный </w:t>
      </w:r>
      <w:r w:rsidR="00AA21C5">
        <w:t>–</w:t>
      </w:r>
      <w:r w:rsidRPr="000B4DC2">
        <w:t xml:space="preserve"> </w:t>
      </w:r>
      <w:r w:rsidR="00AA21C5">
        <w:t>в</w:t>
      </w:r>
      <w:r w:rsidRPr="000B4DC2">
        <w:t>ывести соответствующее сообщение, иначе</w:t>
      </w:r>
      <w:r w:rsidR="00AA21C5">
        <w:t xml:space="preserve"> –</w:t>
      </w:r>
      <w:r w:rsidRPr="000B4DC2">
        <w:t xml:space="preserve"> вывести сообщение о согласной букве.</w:t>
      </w:r>
    </w:p>
    <w:p w14:paraId="23943BF9" w14:textId="61F8AABC" w:rsidR="00D52231" w:rsidRDefault="00775087" w:rsidP="00775087">
      <w:r>
        <w:t>Для блока-схемы будут использоваться следующие условные обозначения:</w:t>
      </w:r>
    </w:p>
    <w:p w14:paraId="69A500FA" w14:textId="3E320407" w:rsidR="00775087" w:rsidRDefault="00775087" w:rsidP="00775087">
      <w:pPr>
        <w:pStyle w:val="a7"/>
        <w:numPr>
          <w:ilvl w:val="0"/>
          <w:numId w:val="15"/>
        </w:numPr>
      </w:pPr>
      <w:r>
        <w:t>Начало/конец – эллипс</w:t>
      </w:r>
    </w:p>
    <w:p w14:paraId="207B07D9" w14:textId="7FB84F6A" w:rsidR="00775087" w:rsidRDefault="00775087" w:rsidP="00775087">
      <w:pPr>
        <w:pStyle w:val="a7"/>
        <w:numPr>
          <w:ilvl w:val="0"/>
          <w:numId w:val="15"/>
        </w:numPr>
      </w:pPr>
      <w:r>
        <w:t>Ввод строки и вывод результата – параллелограмм</w:t>
      </w:r>
    </w:p>
    <w:p w14:paraId="0691F798" w14:textId="205D7C47" w:rsidR="00775087" w:rsidRDefault="00775087" w:rsidP="00775087">
      <w:pPr>
        <w:pStyle w:val="a7"/>
        <w:numPr>
          <w:ilvl w:val="0"/>
          <w:numId w:val="15"/>
        </w:numPr>
      </w:pPr>
      <w:r>
        <w:t>Проверки на кол-во букв и какая последняя буква – ромб</w:t>
      </w:r>
    </w:p>
    <w:p w14:paraId="5E1B52E0" w14:textId="310F6412" w:rsidR="00775087" w:rsidRDefault="00775087" w:rsidP="00775087">
      <w:pPr>
        <w:pStyle w:val="a7"/>
        <w:numPr>
          <w:ilvl w:val="0"/>
          <w:numId w:val="15"/>
        </w:numPr>
      </w:pPr>
      <w:r>
        <w:t>Выполнение операций – прямоугольник</w:t>
      </w:r>
    </w:p>
    <w:p w14:paraId="6184CD42" w14:textId="479AEA03" w:rsidR="00775087" w:rsidRDefault="00EF2238" w:rsidP="009C2255">
      <w:pPr>
        <w:ind w:firstLine="0"/>
      </w:pPr>
      <w:r>
        <w:t>В результате работ получена блок-схема алгоритма (рис. 1):</w:t>
      </w:r>
    </w:p>
    <w:p w14:paraId="16299B17" w14:textId="77777777" w:rsidR="009C2255" w:rsidRDefault="009C2255" w:rsidP="009C2255">
      <w:pPr>
        <w:ind w:firstLine="0"/>
      </w:pPr>
    </w:p>
    <w:p w14:paraId="51FA6910" w14:textId="10106C96" w:rsidR="00AF244E" w:rsidRDefault="00AF244E" w:rsidP="00AF244E">
      <w:pPr>
        <w:pStyle w:val="-1"/>
      </w:pPr>
      <w:bookmarkStart w:id="9" w:name="_Toc226707597"/>
      <w:r>
        <w:lastRenderedPageBreak/>
        <w:t>Заключение</w:t>
      </w:r>
      <w:bookmarkEnd w:id="9"/>
    </w:p>
    <w:p w14:paraId="7F8A694C" w14:textId="164AD3FB" w:rsidR="00AF244E" w:rsidRPr="00AF244E" w:rsidRDefault="00272621" w:rsidP="00AF244E">
      <w:r w:rsidRPr="00272621">
        <w:t>В ходе лабораторной работы построена блок-схема алгоритма определения последней буквы слов</w:t>
      </w:r>
      <w:r>
        <w:t>а</w:t>
      </w:r>
      <w:r w:rsidRPr="00272621">
        <w:t>. Алгоритм обладает свойствами дискретности, определённости и результативности. Получены навыки графического представления алгоритмов с использованием стандартных обозначений.</w:t>
      </w:r>
    </w:p>
    <w:sectPr w:rsidR="00AF244E" w:rsidRPr="00AF244E" w:rsidSect="00FB0561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00409" w14:textId="77777777" w:rsidR="00794832" w:rsidRDefault="00794832" w:rsidP="00AB6A26">
      <w:r>
        <w:separator/>
      </w:r>
    </w:p>
  </w:endnote>
  <w:endnote w:type="continuationSeparator" w:id="0">
    <w:p w14:paraId="743D3150" w14:textId="77777777" w:rsidR="00794832" w:rsidRDefault="00794832" w:rsidP="00AB6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056999"/>
      <w:docPartObj>
        <w:docPartGallery w:val="Page Numbers (Bottom of Page)"/>
        <w:docPartUnique/>
      </w:docPartObj>
    </w:sdtPr>
    <w:sdtContent>
      <w:p w14:paraId="2C749C29" w14:textId="77777777" w:rsidR="00FB0561" w:rsidRDefault="00FB0561">
        <w:pPr>
          <w:pStyle w:val="af2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97ABDC" w14:textId="77777777" w:rsidR="00FB0561" w:rsidRDefault="00FB056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A9AD8" w14:textId="77777777" w:rsidR="00AB6A26" w:rsidRDefault="00AB6A26">
    <w:pPr>
      <w:pStyle w:val="af2"/>
    </w:pPr>
  </w:p>
  <w:p w14:paraId="60F32450" w14:textId="77777777" w:rsidR="00AB6A26" w:rsidRDefault="00AB6A2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4E643" w14:textId="77777777" w:rsidR="00794832" w:rsidRDefault="00794832" w:rsidP="00AB6A26">
      <w:r>
        <w:separator/>
      </w:r>
    </w:p>
  </w:footnote>
  <w:footnote w:type="continuationSeparator" w:id="0">
    <w:p w14:paraId="69D0301B" w14:textId="77777777" w:rsidR="00794832" w:rsidRDefault="00794832" w:rsidP="00AB6A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7BDE"/>
    <w:multiLevelType w:val="hybridMultilevel"/>
    <w:tmpl w:val="6D6EAB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1D3355"/>
    <w:multiLevelType w:val="hybridMultilevel"/>
    <w:tmpl w:val="27540FB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3253951"/>
    <w:multiLevelType w:val="hybridMultilevel"/>
    <w:tmpl w:val="48AA22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B1732"/>
    <w:multiLevelType w:val="multilevel"/>
    <w:tmpl w:val="336892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BBC419D"/>
    <w:multiLevelType w:val="hybridMultilevel"/>
    <w:tmpl w:val="EA348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D4E95"/>
    <w:multiLevelType w:val="multilevel"/>
    <w:tmpl w:val="0ECE4B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1"/>
      <w:lvlText w:val="1.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EB04E03"/>
    <w:multiLevelType w:val="hybridMultilevel"/>
    <w:tmpl w:val="0F78C0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C9602F0"/>
    <w:multiLevelType w:val="multilevel"/>
    <w:tmpl w:val="90B2794A"/>
    <w:lvl w:ilvl="0">
      <w:start w:val="1"/>
      <w:numFmt w:val="decimal"/>
      <w:pStyle w:val="-1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-2"/>
      <w:lvlText w:val="%1.%2)"/>
      <w:lvlJc w:val="left"/>
      <w:pPr>
        <w:ind w:left="720" w:hanging="323"/>
      </w:pPr>
      <w:rPr>
        <w:rFonts w:hint="default"/>
      </w:rPr>
    </w:lvl>
    <w:lvl w:ilvl="2">
      <w:start w:val="1"/>
      <w:numFmt w:val="decimal"/>
      <w:pStyle w:val="-3"/>
      <w:lvlText w:val="%1.%2.%3)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8663F75"/>
    <w:multiLevelType w:val="multilevel"/>
    <w:tmpl w:val="5D0A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76751"/>
    <w:multiLevelType w:val="hybridMultilevel"/>
    <w:tmpl w:val="DD5CB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984698">
    <w:abstractNumId w:val="5"/>
  </w:num>
  <w:num w:numId="2" w16cid:durableId="1090736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2199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7445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8841927">
    <w:abstractNumId w:val="3"/>
  </w:num>
  <w:num w:numId="6" w16cid:durableId="18681358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9362972">
    <w:abstractNumId w:val="7"/>
  </w:num>
  <w:num w:numId="8" w16cid:durableId="1470854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8985980">
    <w:abstractNumId w:val="2"/>
  </w:num>
  <w:num w:numId="10" w16cid:durableId="1721705737">
    <w:abstractNumId w:val="9"/>
  </w:num>
  <w:num w:numId="11" w16cid:durableId="82531823">
    <w:abstractNumId w:val="0"/>
  </w:num>
  <w:num w:numId="12" w16cid:durableId="1338997732">
    <w:abstractNumId w:val="6"/>
  </w:num>
  <w:num w:numId="13" w16cid:durableId="1013993724">
    <w:abstractNumId w:val="1"/>
  </w:num>
  <w:num w:numId="14" w16cid:durableId="1496922214">
    <w:abstractNumId w:val="8"/>
  </w:num>
  <w:num w:numId="15" w16cid:durableId="1620716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CC"/>
    <w:rsid w:val="0000041B"/>
    <w:rsid w:val="00002495"/>
    <w:rsid w:val="00002664"/>
    <w:rsid w:val="00010990"/>
    <w:rsid w:val="00014A6D"/>
    <w:rsid w:val="00036FBE"/>
    <w:rsid w:val="00051DF7"/>
    <w:rsid w:val="00052920"/>
    <w:rsid w:val="00054206"/>
    <w:rsid w:val="00070BC5"/>
    <w:rsid w:val="0008209E"/>
    <w:rsid w:val="00085BCC"/>
    <w:rsid w:val="00087D61"/>
    <w:rsid w:val="0009461C"/>
    <w:rsid w:val="000B4DC2"/>
    <w:rsid w:val="000D572B"/>
    <w:rsid w:val="000E4B28"/>
    <w:rsid w:val="000F56F9"/>
    <w:rsid w:val="000F5C18"/>
    <w:rsid w:val="001028B1"/>
    <w:rsid w:val="00110C54"/>
    <w:rsid w:val="00115178"/>
    <w:rsid w:val="00117F7A"/>
    <w:rsid w:val="00124B37"/>
    <w:rsid w:val="00130B4C"/>
    <w:rsid w:val="00131EBB"/>
    <w:rsid w:val="00141AE2"/>
    <w:rsid w:val="00147233"/>
    <w:rsid w:val="00154039"/>
    <w:rsid w:val="00157E2E"/>
    <w:rsid w:val="001625AB"/>
    <w:rsid w:val="00164421"/>
    <w:rsid w:val="00173335"/>
    <w:rsid w:val="00180EDC"/>
    <w:rsid w:val="00183405"/>
    <w:rsid w:val="00185AC1"/>
    <w:rsid w:val="00196A19"/>
    <w:rsid w:val="001A23CF"/>
    <w:rsid w:val="001A3963"/>
    <w:rsid w:val="001A410E"/>
    <w:rsid w:val="001A4A55"/>
    <w:rsid w:val="001A4FB0"/>
    <w:rsid w:val="001D1406"/>
    <w:rsid w:val="001E125E"/>
    <w:rsid w:val="001E47D3"/>
    <w:rsid w:val="001F59C7"/>
    <w:rsid w:val="00202259"/>
    <w:rsid w:val="00205F9B"/>
    <w:rsid w:val="00206B30"/>
    <w:rsid w:val="00206EAC"/>
    <w:rsid w:val="00227278"/>
    <w:rsid w:val="0023326C"/>
    <w:rsid w:val="00240FFA"/>
    <w:rsid w:val="002425FB"/>
    <w:rsid w:val="00243F2D"/>
    <w:rsid w:val="0025476F"/>
    <w:rsid w:val="00261583"/>
    <w:rsid w:val="0027017E"/>
    <w:rsid w:val="00272621"/>
    <w:rsid w:val="00277CB6"/>
    <w:rsid w:val="00280256"/>
    <w:rsid w:val="00282BA1"/>
    <w:rsid w:val="00285AB1"/>
    <w:rsid w:val="002869CD"/>
    <w:rsid w:val="00296C91"/>
    <w:rsid w:val="002A17DD"/>
    <w:rsid w:val="002A201F"/>
    <w:rsid w:val="002B12D4"/>
    <w:rsid w:val="002C6033"/>
    <w:rsid w:val="002F2D59"/>
    <w:rsid w:val="002F6446"/>
    <w:rsid w:val="002F6E00"/>
    <w:rsid w:val="00323947"/>
    <w:rsid w:val="00330EEA"/>
    <w:rsid w:val="003424CB"/>
    <w:rsid w:val="00343BA0"/>
    <w:rsid w:val="00350878"/>
    <w:rsid w:val="00351F8B"/>
    <w:rsid w:val="00357DA8"/>
    <w:rsid w:val="00390B61"/>
    <w:rsid w:val="00391660"/>
    <w:rsid w:val="00394C20"/>
    <w:rsid w:val="003A2E15"/>
    <w:rsid w:val="003A5D30"/>
    <w:rsid w:val="003A6971"/>
    <w:rsid w:val="003B4EA7"/>
    <w:rsid w:val="003C3B53"/>
    <w:rsid w:val="003C5A7B"/>
    <w:rsid w:val="003C6EF4"/>
    <w:rsid w:val="003D4F58"/>
    <w:rsid w:val="003E37BE"/>
    <w:rsid w:val="00412D08"/>
    <w:rsid w:val="00413209"/>
    <w:rsid w:val="0041347D"/>
    <w:rsid w:val="00416D71"/>
    <w:rsid w:val="004218C4"/>
    <w:rsid w:val="004243F6"/>
    <w:rsid w:val="0043746B"/>
    <w:rsid w:val="004438EC"/>
    <w:rsid w:val="00451A7B"/>
    <w:rsid w:val="004548D1"/>
    <w:rsid w:val="00461F11"/>
    <w:rsid w:val="004634F3"/>
    <w:rsid w:val="00465226"/>
    <w:rsid w:val="00465DCE"/>
    <w:rsid w:val="004765D3"/>
    <w:rsid w:val="0048109B"/>
    <w:rsid w:val="00485416"/>
    <w:rsid w:val="004934FC"/>
    <w:rsid w:val="004B22C5"/>
    <w:rsid w:val="004B24B8"/>
    <w:rsid w:val="004C0AFC"/>
    <w:rsid w:val="004D06F3"/>
    <w:rsid w:val="004D285D"/>
    <w:rsid w:val="004D7EF0"/>
    <w:rsid w:val="004F17B5"/>
    <w:rsid w:val="0050048C"/>
    <w:rsid w:val="0051224C"/>
    <w:rsid w:val="00515CF0"/>
    <w:rsid w:val="005171E6"/>
    <w:rsid w:val="00520932"/>
    <w:rsid w:val="0054080F"/>
    <w:rsid w:val="0054201F"/>
    <w:rsid w:val="00564AA9"/>
    <w:rsid w:val="00570FF4"/>
    <w:rsid w:val="00572498"/>
    <w:rsid w:val="0057329A"/>
    <w:rsid w:val="00573956"/>
    <w:rsid w:val="00576B04"/>
    <w:rsid w:val="005A5FB7"/>
    <w:rsid w:val="005B3544"/>
    <w:rsid w:val="005B410B"/>
    <w:rsid w:val="005D7AD2"/>
    <w:rsid w:val="005E0E5D"/>
    <w:rsid w:val="005F4B2A"/>
    <w:rsid w:val="006042F1"/>
    <w:rsid w:val="00604E45"/>
    <w:rsid w:val="00605500"/>
    <w:rsid w:val="00607E8E"/>
    <w:rsid w:val="00617D05"/>
    <w:rsid w:val="00634F9D"/>
    <w:rsid w:val="00635443"/>
    <w:rsid w:val="00636D93"/>
    <w:rsid w:val="00660A19"/>
    <w:rsid w:val="00662E5A"/>
    <w:rsid w:val="006672A1"/>
    <w:rsid w:val="00672B2A"/>
    <w:rsid w:val="006741CA"/>
    <w:rsid w:val="00674902"/>
    <w:rsid w:val="00684119"/>
    <w:rsid w:val="00686171"/>
    <w:rsid w:val="00691517"/>
    <w:rsid w:val="00691521"/>
    <w:rsid w:val="00696656"/>
    <w:rsid w:val="006B1BFD"/>
    <w:rsid w:val="006B69FD"/>
    <w:rsid w:val="006C5D7E"/>
    <w:rsid w:val="006D05B0"/>
    <w:rsid w:val="006D448D"/>
    <w:rsid w:val="006E4ACF"/>
    <w:rsid w:val="006F0CFE"/>
    <w:rsid w:val="006F3444"/>
    <w:rsid w:val="0070540C"/>
    <w:rsid w:val="00710DE3"/>
    <w:rsid w:val="00720CE6"/>
    <w:rsid w:val="00725AF7"/>
    <w:rsid w:val="00747D60"/>
    <w:rsid w:val="00747EC9"/>
    <w:rsid w:val="007519B8"/>
    <w:rsid w:val="007623E0"/>
    <w:rsid w:val="0076284B"/>
    <w:rsid w:val="00762D81"/>
    <w:rsid w:val="00771053"/>
    <w:rsid w:val="00775087"/>
    <w:rsid w:val="00775832"/>
    <w:rsid w:val="00782A7E"/>
    <w:rsid w:val="00792866"/>
    <w:rsid w:val="00794832"/>
    <w:rsid w:val="00797C76"/>
    <w:rsid w:val="007A11E8"/>
    <w:rsid w:val="007A59FA"/>
    <w:rsid w:val="007A6CEA"/>
    <w:rsid w:val="007A7BBB"/>
    <w:rsid w:val="007B0965"/>
    <w:rsid w:val="007B11FA"/>
    <w:rsid w:val="007D4805"/>
    <w:rsid w:val="007E3E7C"/>
    <w:rsid w:val="007F2E52"/>
    <w:rsid w:val="0080467E"/>
    <w:rsid w:val="00810224"/>
    <w:rsid w:val="008167D3"/>
    <w:rsid w:val="008238C9"/>
    <w:rsid w:val="0082435B"/>
    <w:rsid w:val="00831238"/>
    <w:rsid w:val="00834970"/>
    <w:rsid w:val="008452EC"/>
    <w:rsid w:val="0085314C"/>
    <w:rsid w:val="008713A6"/>
    <w:rsid w:val="008736D4"/>
    <w:rsid w:val="00875C31"/>
    <w:rsid w:val="00890D23"/>
    <w:rsid w:val="00893663"/>
    <w:rsid w:val="008A1C7B"/>
    <w:rsid w:val="008C25C7"/>
    <w:rsid w:val="008C2790"/>
    <w:rsid w:val="008C5932"/>
    <w:rsid w:val="008D1A4D"/>
    <w:rsid w:val="008E0D59"/>
    <w:rsid w:val="008E6961"/>
    <w:rsid w:val="008F0620"/>
    <w:rsid w:val="008F4847"/>
    <w:rsid w:val="008F7D29"/>
    <w:rsid w:val="009133E3"/>
    <w:rsid w:val="00916AB3"/>
    <w:rsid w:val="00923C34"/>
    <w:rsid w:val="0092515C"/>
    <w:rsid w:val="009319DD"/>
    <w:rsid w:val="00934D15"/>
    <w:rsid w:val="0094075A"/>
    <w:rsid w:val="00945121"/>
    <w:rsid w:val="009505C3"/>
    <w:rsid w:val="009660E8"/>
    <w:rsid w:val="00970533"/>
    <w:rsid w:val="0097378D"/>
    <w:rsid w:val="00990AFC"/>
    <w:rsid w:val="009A7920"/>
    <w:rsid w:val="009B20AA"/>
    <w:rsid w:val="009C2255"/>
    <w:rsid w:val="009C2CF1"/>
    <w:rsid w:val="009C5E5E"/>
    <w:rsid w:val="009C7A97"/>
    <w:rsid w:val="009D200F"/>
    <w:rsid w:val="009D270E"/>
    <w:rsid w:val="009D755F"/>
    <w:rsid w:val="009E319B"/>
    <w:rsid w:val="009F2D0B"/>
    <w:rsid w:val="00A04A45"/>
    <w:rsid w:val="00A07EC7"/>
    <w:rsid w:val="00A140E9"/>
    <w:rsid w:val="00A15FAA"/>
    <w:rsid w:val="00A218B0"/>
    <w:rsid w:val="00A322AF"/>
    <w:rsid w:val="00A36EDC"/>
    <w:rsid w:val="00A40675"/>
    <w:rsid w:val="00A55D5A"/>
    <w:rsid w:val="00A66C94"/>
    <w:rsid w:val="00A71C77"/>
    <w:rsid w:val="00A93056"/>
    <w:rsid w:val="00A94A8E"/>
    <w:rsid w:val="00A94F03"/>
    <w:rsid w:val="00AA21C5"/>
    <w:rsid w:val="00AB1623"/>
    <w:rsid w:val="00AB18B8"/>
    <w:rsid w:val="00AB31A7"/>
    <w:rsid w:val="00AB6A26"/>
    <w:rsid w:val="00AF0883"/>
    <w:rsid w:val="00AF244E"/>
    <w:rsid w:val="00AF5B22"/>
    <w:rsid w:val="00AF7A92"/>
    <w:rsid w:val="00B0200D"/>
    <w:rsid w:val="00B04981"/>
    <w:rsid w:val="00B10597"/>
    <w:rsid w:val="00B209BA"/>
    <w:rsid w:val="00B426F3"/>
    <w:rsid w:val="00B47A6B"/>
    <w:rsid w:val="00B52981"/>
    <w:rsid w:val="00B6077B"/>
    <w:rsid w:val="00B67624"/>
    <w:rsid w:val="00B830A8"/>
    <w:rsid w:val="00B94F75"/>
    <w:rsid w:val="00BB257C"/>
    <w:rsid w:val="00BC2C72"/>
    <w:rsid w:val="00BC7A0C"/>
    <w:rsid w:val="00BF0193"/>
    <w:rsid w:val="00BF458A"/>
    <w:rsid w:val="00C14C93"/>
    <w:rsid w:val="00C1656A"/>
    <w:rsid w:val="00C1767E"/>
    <w:rsid w:val="00C22035"/>
    <w:rsid w:val="00C305BD"/>
    <w:rsid w:val="00C32D5A"/>
    <w:rsid w:val="00C4035C"/>
    <w:rsid w:val="00C67AE0"/>
    <w:rsid w:val="00C7254D"/>
    <w:rsid w:val="00C96446"/>
    <w:rsid w:val="00C97A95"/>
    <w:rsid w:val="00CA73FA"/>
    <w:rsid w:val="00CB737C"/>
    <w:rsid w:val="00CC14D5"/>
    <w:rsid w:val="00CD029C"/>
    <w:rsid w:val="00CD33FD"/>
    <w:rsid w:val="00CE52EB"/>
    <w:rsid w:val="00CE7FB1"/>
    <w:rsid w:val="00CF7CA8"/>
    <w:rsid w:val="00D4382B"/>
    <w:rsid w:val="00D50495"/>
    <w:rsid w:val="00D52231"/>
    <w:rsid w:val="00D526EC"/>
    <w:rsid w:val="00D66F43"/>
    <w:rsid w:val="00D91467"/>
    <w:rsid w:val="00D92182"/>
    <w:rsid w:val="00D97876"/>
    <w:rsid w:val="00DA7125"/>
    <w:rsid w:val="00DD21D8"/>
    <w:rsid w:val="00DD6D52"/>
    <w:rsid w:val="00DF333C"/>
    <w:rsid w:val="00DF726A"/>
    <w:rsid w:val="00E142F6"/>
    <w:rsid w:val="00E1544F"/>
    <w:rsid w:val="00E24A37"/>
    <w:rsid w:val="00E360D4"/>
    <w:rsid w:val="00E3617D"/>
    <w:rsid w:val="00E54E32"/>
    <w:rsid w:val="00E558EA"/>
    <w:rsid w:val="00E603DB"/>
    <w:rsid w:val="00E67FFD"/>
    <w:rsid w:val="00E836EF"/>
    <w:rsid w:val="00E90334"/>
    <w:rsid w:val="00E93023"/>
    <w:rsid w:val="00E97F3D"/>
    <w:rsid w:val="00EA1B87"/>
    <w:rsid w:val="00EA3ADC"/>
    <w:rsid w:val="00EB4FFB"/>
    <w:rsid w:val="00EB7A49"/>
    <w:rsid w:val="00EC6C35"/>
    <w:rsid w:val="00EE4208"/>
    <w:rsid w:val="00EF2238"/>
    <w:rsid w:val="00F20218"/>
    <w:rsid w:val="00F25E27"/>
    <w:rsid w:val="00F328F9"/>
    <w:rsid w:val="00F32A3F"/>
    <w:rsid w:val="00F353B4"/>
    <w:rsid w:val="00F5210B"/>
    <w:rsid w:val="00F54891"/>
    <w:rsid w:val="00F62399"/>
    <w:rsid w:val="00F873D6"/>
    <w:rsid w:val="00F940C3"/>
    <w:rsid w:val="00F952DC"/>
    <w:rsid w:val="00FA664B"/>
    <w:rsid w:val="00FB0561"/>
    <w:rsid w:val="00FB08B6"/>
    <w:rsid w:val="00FD2D44"/>
    <w:rsid w:val="00FF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F348B"/>
  <w15:chartTrackingRefBased/>
  <w15:docId w15:val="{169228BC-9E0D-405F-B1D1-A5B15125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5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B4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1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1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1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1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1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1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1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1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1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1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10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1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1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1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1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10B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762D81"/>
    <w:pPr>
      <w:keepNext/>
      <w:pageBreakBefore/>
      <w:numPr>
        <w:numId w:val="7"/>
      </w:numPr>
      <w:jc w:val="center"/>
      <w:outlineLvl w:val="0"/>
    </w:pPr>
    <w:rPr>
      <w:b/>
      <w:caps/>
    </w:rPr>
  </w:style>
  <w:style w:type="character" w:customStyle="1" w:styleId="-10">
    <w:name w:val="Ур-1 Знак"/>
    <w:basedOn w:val="a0"/>
    <w:link w:val="-1"/>
    <w:rsid w:val="00762D81"/>
    <w:rPr>
      <w:rFonts w:ascii="Times New Roman" w:hAnsi="Times New Roman"/>
      <w:b/>
      <w:caps/>
      <w:sz w:val="28"/>
    </w:rPr>
  </w:style>
  <w:style w:type="paragraph" w:customStyle="1" w:styleId="-2">
    <w:name w:val="Ур-2"/>
    <w:basedOn w:val="a"/>
    <w:next w:val="a"/>
    <w:link w:val="-20"/>
    <w:qFormat/>
    <w:rsid w:val="005F4B2A"/>
    <w:pPr>
      <w:keepNext/>
      <w:numPr>
        <w:ilvl w:val="1"/>
        <w:numId w:val="7"/>
      </w:numPr>
      <w:ind w:left="709" w:firstLine="0"/>
      <w:outlineLvl w:val="1"/>
    </w:pPr>
    <w:rPr>
      <w:b/>
      <w:i/>
    </w:rPr>
  </w:style>
  <w:style w:type="character" w:customStyle="1" w:styleId="-20">
    <w:name w:val="Ур-2 Знак"/>
    <w:basedOn w:val="a0"/>
    <w:link w:val="-2"/>
    <w:rsid w:val="005F4B2A"/>
    <w:rPr>
      <w:rFonts w:ascii="Times New Roman" w:hAnsi="Times New Roman"/>
      <w:b/>
      <w:i/>
      <w:sz w:val="28"/>
    </w:rPr>
  </w:style>
  <w:style w:type="paragraph" w:customStyle="1" w:styleId="-3">
    <w:name w:val="Ур-3"/>
    <w:basedOn w:val="a"/>
    <w:next w:val="a"/>
    <w:link w:val="-30"/>
    <w:qFormat/>
    <w:rsid w:val="007A7BBB"/>
    <w:pPr>
      <w:keepNext/>
      <w:numPr>
        <w:ilvl w:val="2"/>
        <w:numId w:val="7"/>
      </w:numPr>
      <w:ind w:left="851" w:firstLine="0"/>
      <w:outlineLvl w:val="2"/>
    </w:pPr>
    <w:rPr>
      <w:i/>
    </w:rPr>
  </w:style>
  <w:style w:type="character" w:customStyle="1" w:styleId="-30">
    <w:name w:val="Ур-3 Знак"/>
    <w:basedOn w:val="a0"/>
    <w:link w:val="-3"/>
    <w:rsid w:val="007A7BBB"/>
    <w:rPr>
      <w:rFonts w:ascii="Times New Roman" w:hAnsi="Times New Roman"/>
      <w:i/>
      <w:sz w:val="28"/>
    </w:rPr>
  </w:style>
  <w:style w:type="paragraph" w:styleId="ac">
    <w:name w:val="TOC Heading"/>
    <w:basedOn w:val="1"/>
    <w:next w:val="a"/>
    <w:uiPriority w:val="39"/>
    <w:unhideWhenUsed/>
    <w:qFormat/>
    <w:rsid w:val="0057249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7249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7249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72498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572498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465226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f">
    <w:name w:val="Подписка"/>
    <w:basedOn w:val="a"/>
    <w:next w:val="a"/>
    <w:qFormat/>
    <w:rsid w:val="001D1406"/>
    <w:pPr>
      <w:ind w:firstLine="0"/>
      <w:jc w:val="center"/>
    </w:pPr>
    <w:rPr>
      <w:color w:val="7F7F7F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AB6A26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B6A26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AB6A26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AB6A26"/>
    <w:rPr>
      <w:rFonts w:ascii="Times New Roman" w:hAnsi="Times New Roman"/>
      <w:sz w:val="28"/>
    </w:rPr>
  </w:style>
  <w:style w:type="character" w:styleId="af4">
    <w:name w:val="Placeholder Text"/>
    <w:basedOn w:val="a0"/>
    <w:uiPriority w:val="99"/>
    <w:semiHidden/>
    <w:rsid w:val="004D285D"/>
    <w:rPr>
      <w:color w:val="666666"/>
    </w:rPr>
  </w:style>
  <w:style w:type="paragraph" w:customStyle="1" w:styleId="af5">
    <w:name w:val="код"/>
    <w:basedOn w:val="a"/>
    <w:link w:val="af6"/>
    <w:qFormat/>
    <w:rsid w:val="00AB18B8"/>
    <w:pPr>
      <w:spacing w:line="240" w:lineRule="atLeast"/>
      <w:ind w:firstLine="0"/>
    </w:pPr>
    <w:rPr>
      <w:rFonts w:ascii="Courier New" w:hAnsi="Courier New"/>
      <w:sz w:val="20"/>
      <w:lang w:val="en-US"/>
    </w:rPr>
  </w:style>
  <w:style w:type="character" w:customStyle="1" w:styleId="af6">
    <w:name w:val="код Знак"/>
    <w:basedOn w:val="a0"/>
    <w:link w:val="af5"/>
    <w:rsid w:val="00AB18B8"/>
    <w:rPr>
      <w:rFonts w:ascii="Courier New" w:hAnsi="Courier New"/>
      <w:sz w:val="20"/>
      <w:lang w:val="en-US"/>
    </w:rPr>
  </w:style>
  <w:style w:type="paragraph" w:customStyle="1" w:styleId="msonormal0">
    <w:name w:val="msonormal"/>
    <w:basedOn w:val="a"/>
    <w:rsid w:val="00010990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af7">
    <w:name w:val="Подрис"/>
    <w:basedOn w:val="a"/>
    <w:next w:val="a"/>
    <w:link w:val="af8"/>
    <w:qFormat/>
    <w:rsid w:val="00282BA1"/>
    <w:pPr>
      <w:spacing w:line="240" w:lineRule="atLeast"/>
      <w:ind w:firstLine="0"/>
    </w:pPr>
    <w:rPr>
      <w:sz w:val="24"/>
    </w:rPr>
  </w:style>
  <w:style w:type="character" w:customStyle="1" w:styleId="af8">
    <w:name w:val="Подрис Знак"/>
    <w:basedOn w:val="a0"/>
    <w:link w:val="af7"/>
    <w:rsid w:val="00282BA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dar\Downloads\Telegram%20Desktop\&#1064;&#1072;&#1073;&#1083;&#1086;&#1085;%20&#1086;&#1090;&#1095;&#1105;&#1090;&#1072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7C2AD-A7F4-486F-898A-FAFA9F825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отчёта ИВТ.dotx</Template>
  <TotalTime>142</TotalTime>
  <Pages>5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ИВТ</vt:lpstr>
    </vt:vector>
  </TitlesOfParts>
  <Manager>Артём Китов</Manager>
  <Company>НГТУ им. Алексеева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ИВТ</dc:title>
  <dc:subject>Лабораторная</dc:subject>
  <dc:creator>Ильдар Закиров</dc:creator>
  <cp:keywords/>
  <dc:description/>
  <cp:lastModifiedBy>Ильдар Закиров</cp:lastModifiedBy>
  <cp:revision>89</cp:revision>
  <dcterms:created xsi:type="dcterms:W3CDTF">2026-03-12T21:26:00Z</dcterms:created>
  <dcterms:modified xsi:type="dcterms:W3CDTF">2026-04-10T07:20:00Z</dcterms:modified>
  <cp:category>25-ИВТ-4-2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редмет 1">
    <vt:lpwstr>Информатика</vt:lpwstr>
  </property>
  <property fmtid="{D5CDD505-2E9C-101B-9397-08002B2CF9AE}" pid="3" name="Предмет 2">
    <vt:lpwstr>Программирование</vt:lpwstr>
  </property>
  <property fmtid="{D5CDD505-2E9C-101B-9397-08002B2CF9AE}" pid="4" name="Группа">
    <vt:lpwstr>25-ИВТ-4-2</vt:lpwstr>
  </property>
</Properties>
</file>